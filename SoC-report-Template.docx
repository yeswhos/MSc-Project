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4D47BB" w14:paraId="1D42C2E7" w14:textId="77777777">
                              <w:trPr>
                                <w:trHeight w:val="1338"/>
                              </w:trPr>
                              <w:tc>
                                <w:tcPr>
                                  <w:tcW w:w="5399" w:type="dxa"/>
                                  <w:tcMar>
                                    <w:left w:w="0" w:type="dxa"/>
                                    <w:right w:w="0" w:type="dxa"/>
                                  </w:tcMar>
                                  <w:vAlign w:val="bottom"/>
                                </w:tcPr>
                                <w:p w14:paraId="678E572B" w14:textId="77777777" w:rsidR="004D47BB" w:rsidRPr="00935240" w:rsidRDefault="004D47BB" w:rsidP="008B1452">
                                  <w:pPr>
                                    <w:pStyle w:val="LEUFPSchool"/>
                                  </w:pPr>
                                  <w:r>
                                    <w:t>School of Computing</w:t>
                                  </w:r>
                                </w:p>
                                <w:p w14:paraId="5AB2ED34" w14:textId="77777777" w:rsidR="004D47BB" w:rsidRDefault="004D47BB" w:rsidP="00261192">
                                  <w:pPr>
                                    <w:pStyle w:val="LEUFPFac"/>
                                  </w:pPr>
                                  <w:r>
                                    <w:t xml:space="preserve">Faculty of Engineering </w:t>
                                  </w:r>
                                </w:p>
                              </w:tc>
                            </w:tr>
                          </w:tbl>
                          <w:p w14:paraId="253BD7AF" w14:textId="77777777" w:rsidR="004D47BB" w:rsidRDefault="004D47BB"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4D47BB" w14:paraId="1D42C2E7" w14:textId="77777777">
                        <w:trPr>
                          <w:trHeight w:val="1338"/>
                        </w:trPr>
                        <w:tc>
                          <w:tcPr>
                            <w:tcW w:w="5399" w:type="dxa"/>
                            <w:tcMar>
                              <w:left w:w="0" w:type="dxa"/>
                              <w:right w:w="0" w:type="dxa"/>
                            </w:tcMar>
                            <w:vAlign w:val="bottom"/>
                          </w:tcPr>
                          <w:p w14:paraId="678E572B" w14:textId="77777777" w:rsidR="004D47BB" w:rsidRPr="00935240" w:rsidRDefault="004D47BB" w:rsidP="008B1452">
                            <w:pPr>
                              <w:pStyle w:val="LEUFPSchool"/>
                            </w:pPr>
                            <w:r>
                              <w:t>School of Computing</w:t>
                            </w:r>
                          </w:p>
                          <w:p w14:paraId="5AB2ED34" w14:textId="77777777" w:rsidR="004D47BB" w:rsidRDefault="004D47BB" w:rsidP="00261192">
                            <w:pPr>
                              <w:pStyle w:val="LEUFPFac"/>
                            </w:pPr>
                            <w:r>
                              <w:t xml:space="preserve">Faculty of Engineering </w:t>
                            </w:r>
                          </w:p>
                        </w:tc>
                      </w:tr>
                    </w:tbl>
                    <w:p w14:paraId="253BD7AF" w14:textId="77777777" w:rsidR="004D47BB" w:rsidRDefault="004D47BB"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5079C"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70EA1ED0" w14:textId="5F1E91CA" w:rsidR="002476BA" w:rsidRDefault="002476BA" w:rsidP="002476BA">
      <w:pPr>
        <w:rPr>
          <w:rFonts w:hint="eastAsia"/>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A6507B3" w14:textId="1C4C0EC8" w:rsidR="00DE5522" w:rsidRDefault="00DE5522" w:rsidP="00DE5522">
      <w:pPr>
        <w:rPr>
          <w:rFonts w:hint="eastAsia"/>
          <w:sz w:val="22"/>
          <w:szCs w:val="18"/>
          <w:lang w:eastAsia="zh-CN"/>
        </w:rPr>
      </w:pPr>
      <w:r>
        <w:rPr>
          <w:rFonts w:hint="eastAsia"/>
          <w:sz w:val="22"/>
          <w:szCs w:val="18"/>
          <w:lang w:eastAsia="zh-CN"/>
        </w:rPr>
        <w:t>F</w:t>
      </w:r>
      <w:r>
        <w:rPr>
          <w:sz w:val="22"/>
          <w:szCs w:val="18"/>
          <w:lang w:eastAsia="zh-CN"/>
        </w:rPr>
        <w:t>igure 3.2</w:t>
      </w:r>
      <w:r>
        <w:rPr>
          <w:sz w:val="22"/>
          <w:szCs w:val="18"/>
          <w:lang w:eastAsia="zh-CN"/>
        </w:rPr>
        <w:t xml:space="preserve">      </w:t>
      </w:r>
      <w:r>
        <w:rPr>
          <w:sz w:val="22"/>
          <w:szCs w:val="18"/>
          <w:lang w:eastAsia="zh-CN"/>
        </w:rPr>
        <w:t xml:space="preserve"> The general architecture of GA control system</w:t>
      </w:r>
    </w:p>
    <w:p w14:paraId="0DD5B797" w14:textId="77777777" w:rsidR="00E52D1E" w:rsidRPr="00DE5522"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0935459F" w14:textId="77777777" w:rsidR="00017BF1" w:rsidRPr="00DE5522" w:rsidRDefault="00017BF1">
      <w:pPr>
        <w:rPr>
          <w:rFonts w:hint="eastAsia"/>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0D9F3AB"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GA based control system</w:t>
      </w:r>
    </w:p>
    <w:p w14:paraId="4D8A3571" w14:textId="77777777" w:rsidR="003054DE" w:rsidRPr="003054DE" w:rsidRDefault="003054DE" w:rsidP="003054DE">
      <w:pPr>
        <w:jc w:val="center"/>
        <w:rPr>
          <w:sz w:val="22"/>
          <w:szCs w:val="18"/>
          <w:lang w:eastAsia="zh-CN"/>
        </w:rPr>
      </w:pPr>
    </w:p>
    <w:p w14:paraId="6F1B3397" w14:textId="77777777" w:rsidR="006E72E0" w:rsidRPr="003054DE" w:rsidRDefault="006E72E0" w:rsidP="00524821">
      <w:pPr>
        <w:tabs>
          <w:tab w:val="left" w:pos="8265"/>
        </w:tabs>
        <w:rPr>
          <w:sz w:val="22"/>
          <w:szCs w:val="18"/>
          <w:lang w:eastAsia="zh-CN"/>
        </w:rPr>
      </w:pP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sch" w:val="1"/>
          <w:attr w:name="val"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7AF214F9" w14:textId="18565ED0" w:rsidR="00C46BDE" w:rsidRDefault="00C46BDE" w:rsidP="009B1140">
      <w:pPr>
        <w:rPr>
          <w:sz w:val="22"/>
          <w:szCs w:val="18"/>
          <w:lang w:eastAsia="zh-CN"/>
        </w:rPr>
      </w:pPr>
      <w:r w:rsidRPr="00C46BDE">
        <w:rPr>
          <w:sz w:val="22"/>
          <w:szCs w:val="18"/>
          <w:lang w:eastAsia="zh-CN"/>
        </w:rPr>
        <w:t>There are many AI methods out there for designing the control system for the Zumo robot. I always do believe the same that the best way to evaluate one method or idea is to experiment with it. However, there is no time for me to implement and test all the AI technologies in the Zumo robot. So I have to choose a suitable method according to theoretical research.</w:t>
      </w:r>
    </w:p>
    <w:p w14:paraId="0965099D" w14:textId="77777777" w:rsidR="00C46BDE" w:rsidRDefault="00C46BDE" w:rsidP="007B5F30">
      <w:pPr>
        <w:rPr>
          <w:sz w:val="22"/>
          <w:szCs w:val="18"/>
          <w:lang w:eastAsia="zh-CN"/>
        </w:rPr>
      </w:pPr>
      <w:r w:rsidRPr="00C46BDE">
        <w:rPr>
          <w:sz w:val="22"/>
          <w:szCs w:val="18"/>
          <w:lang w:eastAsia="zh-CN"/>
        </w:rPr>
        <w:t xml:space="preserve">In my opinion, two different kinds of methods are necessary to be implemented to the control system in this project. One is supervised learning, and another is unsupervised learning. </w:t>
      </w:r>
    </w:p>
    <w:p w14:paraId="00B04D92" w14:textId="7734C93D" w:rsidR="008A556C" w:rsidRDefault="008A556C" w:rsidP="007B5F30">
      <w:pPr>
        <w:rPr>
          <w:sz w:val="22"/>
          <w:szCs w:val="18"/>
          <w:lang w:eastAsia="zh-CN"/>
        </w:rPr>
      </w:pPr>
      <w:r w:rsidRPr="008A556C">
        <w:rPr>
          <w:sz w:val="22"/>
          <w:szCs w:val="18"/>
          <w:lang w:eastAsia="zh-CN"/>
        </w:rPr>
        <w:t xml:space="preserve">Supervised learning means that with input variable and output variable, and use a certain algorithm to learn the function from input to output. By this method, the human strategy can be implemented into the Zumo robot, and the control system can design as what people want the behaviours of the robot. As for the decision tree, which is one kind of supervised learning, it’s easy to understand and explain, can be visualized and analyzed. And it’s an excellent way to get a start and familiar with this project. It’s able to handle both data type </w:t>
      </w:r>
      <w:r w:rsidRPr="008A556C">
        <w:rPr>
          <w:sz w:val="22"/>
          <w:szCs w:val="18"/>
          <w:lang w:eastAsia="zh-CN"/>
        </w:rPr>
        <w:lastRenderedPageBreak/>
        <w:t>and regular type attributes. Also, when dealing with the data set, the program run time can be very fast, which means the time complexity is low. The speed of running code is quite important because the Zumo robot is off the shelf robot, the processor and memory on the Zumo robot are fixed. And it can’t compile too many codes and unable to run the code with much time complexity. The sensor output of the robot can be outdated soon, so the robot should react timely according to the current sensor output. And these conditions emphasize that the code should not be too complicated, and it should be as easy as possible. For the decision tree, the code can be less complex and easy to compile and run, and it will perform the strategy correctly as expected.</w:t>
      </w:r>
    </w:p>
    <w:p w14:paraId="02F2432B" w14:textId="0133BB1A" w:rsidR="008A556C" w:rsidRDefault="008A556C" w:rsidP="007B5F30">
      <w:pPr>
        <w:rPr>
          <w:sz w:val="22"/>
          <w:szCs w:val="18"/>
          <w:lang w:eastAsia="zh-CN"/>
        </w:rPr>
      </w:pPr>
      <w:r w:rsidRPr="008A556C">
        <w:rPr>
          <w:sz w:val="22"/>
          <w:szCs w:val="18"/>
          <w:lang w:eastAsia="zh-CN"/>
        </w:rPr>
        <w:t>As for unsupervised learning, which is going to be considered as the majority part of this project. Because in the sumo league, it’s hard to say what is the right thing to do and what is wrong. And no one knows the absolutely undefeated, unrivalled strategy. It seems wrong that people are trying to train the robot with the best strategy while people themselves don’t even know what is best. However, this is just subjective thinking, which kind of learning method have better performance has to be determined by experiment.</w:t>
      </w:r>
    </w:p>
    <w:p w14:paraId="411FBA51" w14:textId="598C697B" w:rsidR="008A556C" w:rsidRDefault="008A556C" w:rsidP="007B5F30">
      <w:pPr>
        <w:rPr>
          <w:sz w:val="22"/>
          <w:szCs w:val="18"/>
          <w:lang w:eastAsia="zh-CN"/>
        </w:rPr>
      </w:pPr>
      <w:r w:rsidRPr="008A556C">
        <w:rPr>
          <w:sz w:val="22"/>
          <w:szCs w:val="18"/>
          <w:lang w:eastAsia="zh-CN"/>
        </w:rPr>
        <w:t>Wrestling robot fight can be defined as an NP problem. Don’t know if a correct solution or strategy exists for sumo league. However, for any possible solution or strategy can be verified in polynomial time. For NP problem as well as sumo league, there are no perfect solution or global optimal. In this case, the heuristic algorithm is suitable for this kind of problem, and it will provide a feasible solution within an acceptable time.</w:t>
      </w:r>
    </w:p>
    <w:p w14:paraId="1287D599" w14:textId="2219E7A6" w:rsidR="008A556C" w:rsidRPr="00360382" w:rsidRDefault="008A556C" w:rsidP="007B5F30">
      <w:pPr>
        <w:rPr>
          <w:sz w:val="21"/>
          <w:szCs w:val="16"/>
          <w:lang w:eastAsia="zh-CN"/>
        </w:rPr>
      </w:pPr>
      <w:r w:rsidRPr="00360382">
        <w:rPr>
          <w:sz w:val="22"/>
          <w:szCs w:val="18"/>
        </w:rPr>
        <w:t>GA is a kind of unsupervised learning as well as a heuristic algorithm, which is suitable for this project. GA was introduced in </w:t>
      </w:r>
      <w:r w:rsidRPr="00360382">
        <w:rPr>
          <w:rStyle w:val="af7"/>
          <w:color w:val="0E101A"/>
          <w:sz w:val="22"/>
          <w:szCs w:val="18"/>
        </w:rPr>
        <w:t>COMP5400M Bio-inspired computing</w:t>
      </w:r>
      <w:r w:rsidRPr="00360382">
        <w:rPr>
          <w:sz w:val="22"/>
          <w:szCs w:val="18"/>
        </w:rPr>
        <w:t> module last semester, which gives me a general understanding of GA, including the concept of heredity, variation, selection, etc. Also knowing that GA has many applications, including designing a LEGO bridge using modified CAD software, optimise the shape of airfoils and so on. A GA simulation toolkit called BEAST is also introduced in this module. BEAST can be used to simulate many cases using GA, like the mouse with cheese, predators and prey simulation.</w:t>
      </w:r>
    </w:p>
    <w:p w14:paraId="04A41E54" w14:textId="460BC4C3" w:rsidR="00360382" w:rsidRDefault="00360382" w:rsidP="007B5F30">
      <w:pPr>
        <w:rPr>
          <w:sz w:val="22"/>
          <w:szCs w:val="18"/>
          <w:lang w:eastAsia="zh-CN"/>
        </w:rPr>
      </w:pPr>
      <w:r w:rsidRPr="00360382">
        <w:rPr>
          <w:sz w:val="22"/>
          <w:szCs w:val="18"/>
          <w:lang w:eastAsia="zh-CN"/>
        </w:rPr>
        <w:t>GA also has large search space, which reduces the risk of falling into a local optimal.  The GA does not use deterministic rules, but uses probabilistic transition rules to guide his search direction. The fitness funciton can be customize, which can have more possibilities. And these characteristics of GA makes GA get more ‘fitness score’ in this project.</w:t>
      </w:r>
    </w:p>
    <w:p w14:paraId="2EDFEC98" w14:textId="60BA5CA6" w:rsidR="00360382" w:rsidRDefault="00360382" w:rsidP="007B5F30">
      <w:pPr>
        <w:rPr>
          <w:sz w:val="22"/>
          <w:szCs w:val="18"/>
          <w:lang w:eastAsia="zh-CN"/>
        </w:rPr>
      </w:pPr>
      <w:r w:rsidRPr="00360382">
        <w:rPr>
          <w:sz w:val="22"/>
          <w:szCs w:val="18"/>
          <w:lang w:eastAsia="zh-CN"/>
        </w:rPr>
        <w:t xml:space="preserve">With BEAST, an Animat class with a built-in feed-forward network and GA compatibility is already provided. This class returns the neural net’s configuration vector as its genotype. It initialises the net with one input per sensor and one output per control (e.g. the right and left wheel in the basic Animat). The built-in FNN’s input, output, number of the hidden layer are able to set. All in all, the control method would be: feed the input from the sensor into the </w:t>
      </w:r>
      <w:r w:rsidRPr="00360382">
        <w:rPr>
          <w:sz w:val="22"/>
          <w:szCs w:val="18"/>
          <w:lang w:eastAsia="zh-CN"/>
        </w:rPr>
        <w:lastRenderedPageBreak/>
        <w:t>FNN and then sets the motors using the network’s output. And the way to optimise the parameter of FNN and configure the network would be using GA.</w:t>
      </w:r>
    </w:p>
    <w:p w14:paraId="688133A1" w14:textId="2EFC7C6B" w:rsidR="00360382" w:rsidRDefault="00360382" w:rsidP="007B5F30">
      <w:pPr>
        <w:rPr>
          <w:sz w:val="22"/>
          <w:szCs w:val="18"/>
          <w:lang w:eastAsia="zh-CN"/>
        </w:rPr>
      </w:pPr>
      <w:r w:rsidRPr="00360382">
        <w:rPr>
          <w:sz w:val="22"/>
          <w:szCs w:val="18"/>
          <w:lang w:eastAsia="zh-CN"/>
        </w:rPr>
        <w:t>One reason why I prefer the simulation in this project is that GA is usually going through hundreds or even thousands of generations. There are tons of experiments in GA, and it would be impossible to experiment with the whole evolution progress in the real world. Another reason is that this year is a special year due to Covid-19, and the closedown of the school, the lockdown of the country make it’s hard to find another real sumo robot as opponents. Many competitions are cancelled, including the School of Computing Zumo Wrestling league. Thus, simulation robot wrestling would fit this project best, and this project is also going to emphasis more on simulation.</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7B5659EB" w14:textId="6C702531" w:rsidR="002050C5" w:rsidRDefault="001B0818" w:rsidP="007B5F30">
      <w:pPr>
        <w:rPr>
          <w:sz w:val="22"/>
          <w:szCs w:val="18"/>
          <w:lang w:eastAsia="zh-CN"/>
        </w:rPr>
      </w:pPr>
      <w:r>
        <w:rPr>
          <w:sz w:val="22"/>
          <w:szCs w:val="18"/>
          <w:lang w:eastAsia="zh-CN"/>
        </w:rPr>
        <w:t>The project requirements focus on design a well performed high-level control system. And there are two ways of designing the control system</w:t>
      </w:r>
      <w:r w:rsidR="005A0B5C">
        <w:rPr>
          <w:sz w:val="22"/>
          <w:szCs w:val="18"/>
          <w:lang w:eastAsia="zh-CN"/>
        </w:rPr>
        <w:t xml:space="preserve"> </w:t>
      </w:r>
      <w:r>
        <w:rPr>
          <w:sz w:val="22"/>
          <w:szCs w:val="18"/>
          <w:lang w:eastAsia="zh-CN"/>
        </w:rPr>
        <w:t>in this project</w:t>
      </w:r>
      <w:r w:rsidR="005A0B5C">
        <w:rPr>
          <w:sz w:val="22"/>
          <w:szCs w:val="18"/>
          <w:lang w:eastAsia="zh-CN"/>
        </w:rPr>
        <w:t>, including decision tree and GA based control system</w:t>
      </w:r>
      <w:r>
        <w:rPr>
          <w:sz w:val="22"/>
          <w:szCs w:val="18"/>
          <w:lang w:eastAsia="zh-CN"/>
        </w:rPr>
        <w:t xml:space="preserve">. </w:t>
      </w:r>
      <w:r w:rsidR="00CD1451">
        <w:rPr>
          <w:sz w:val="22"/>
          <w:szCs w:val="18"/>
          <w:lang w:eastAsia="zh-CN"/>
        </w:rPr>
        <w:t>Thus, two different system with different functional requirements (FR) are going to be listed in this chapter.</w:t>
      </w:r>
    </w:p>
    <w:p w14:paraId="6DBE044C" w14:textId="6E6E4C17"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3EF3FFE2"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have the same kind of sensor that Zumo robot has in real world.</w:t>
            </w:r>
          </w:p>
          <w:p w14:paraId="3AF19883" w14:textId="719BD988" w:rsidR="00C8444D" w:rsidRDefault="00C8444D" w:rsidP="005A0B5C">
            <w:pPr>
              <w:rPr>
                <w:sz w:val="22"/>
                <w:szCs w:val="18"/>
                <w:lang w:eastAsia="zh-CN"/>
              </w:rPr>
            </w:pPr>
            <w:r>
              <w:rPr>
                <w:rFonts w:hint="eastAsia"/>
                <w:sz w:val="22"/>
                <w:szCs w:val="18"/>
                <w:lang w:eastAsia="zh-CN"/>
              </w:rPr>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96FE654" w14:textId="5817DB3A" w:rsidR="003054DE" w:rsidRDefault="003054DE" w:rsidP="003054DE">
      <w:pPr>
        <w:rPr>
          <w:sz w:val="22"/>
          <w:szCs w:val="18"/>
          <w:lang w:eastAsia="zh-CN"/>
        </w:rPr>
      </w:pPr>
      <w:r>
        <w:rPr>
          <w:sz w:val="22"/>
          <w:szCs w:val="18"/>
          <w:lang w:eastAsia="zh-CN"/>
        </w:rPr>
        <w:t>Both two systems’ requirements will be evaluted</w:t>
      </w:r>
      <w:r w:rsidR="00D8196F">
        <w:rPr>
          <w:sz w:val="22"/>
          <w:szCs w:val="18"/>
          <w:lang w:eastAsia="zh-CN"/>
        </w:rPr>
        <w:t xml:space="preserve"> and addressed</w:t>
      </w:r>
      <w:r>
        <w:rPr>
          <w:sz w:val="22"/>
          <w:szCs w:val="18"/>
          <w:lang w:eastAsia="zh-CN"/>
        </w:rPr>
        <w:t xml:space="preserve"> in the </w:t>
      </w:r>
      <w:r w:rsidR="00D8196F">
        <w:rPr>
          <w:sz w:val="22"/>
          <w:szCs w:val="18"/>
          <w:lang w:eastAsia="zh-CN"/>
        </w:rPr>
        <w:t>Chapter 4 and 5, which are implementation and software testing chapter. Moreover, the README file will be provided.</w:t>
      </w:r>
    </w:p>
    <w:p w14:paraId="26422214" w14:textId="5AF53CCF"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sz w:val="22"/>
          <w:szCs w:val="22"/>
          <w:lang w:eastAsia="zh-CN"/>
        </w:rPr>
      </w:pPr>
      <w:r>
        <w:rPr>
          <w:sz w:val="22"/>
          <w:szCs w:val="22"/>
          <w:lang w:eastAsia="zh-CN"/>
        </w:rPr>
        <w:t>3.2 System Design</w:t>
      </w:r>
    </w:p>
    <w:p w14:paraId="53DE9FAF" w14:textId="62F16956" w:rsidR="00D8196F" w:rsidRDefault="006A38E6" w:rsidP="003054DE">
      <w:pPr>
        <w:rPr>
          <w:sz w:val="22"/>
          <w:szCs w:val="18"/>
          <w:lang w:eastAsia="zh-CN"/>
        </w:rPr>
      </w:pPr>
      <w:r>
        <w:rPr>
          <w:rFonts w:hint="eastAsia"/>
          <w:sz w:val="22"/>
          <w:szCs w:val="18"/>
          <w:lang w:eastAsia="zh-CN"/>
        </w:rPr>
        <w:t>A</w:t>
      </w:r>
      <w:r>
        <w:rPr>
          <w:sz w:val="22"/>
          <w:szCs w:val="18"/>
          <w:lang w:eastAsia="zh-CN"/>
        </w:rPr>
        <w:t>s description above, this project will design two control system for Zumo robot, one is unsupervised, another is supervised learning. In this design section, two control systems’ architecture and technology will be discussed respectively.</w:t>
      </w:r>
    </w:p>
    <w:p w14:paraId="6262EB85" w14:textId="2981D6E8"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51E4890" w14:textId="76218DC6" w:rsidR="006A38E6" w:rsidRDefault="00694514" w:rsidP="003054DE">
      <w:pPr>
        <w:rPr>
          <w:sz w:val="22"/>
          <w:szCs w:val="18"/>
          <w:lang w:eastAsia="zh-CN"/>
        </w:rPr>
      </w:pPr>
      <w:r>
        <w:rPr>
          <w:rFonts w:hint="eastAsia"/>
          <w:sz w:val="22"/>
          <w:szCs w:val="18"/>
          <w:lang w:eastAsia="zh-CN"/>
        </w:rPr>
        <w:t>T</w:t>
      </w:r>
      <w:r>
        <w:rPr>
          <w:sz w:val="22"/>
          <w:szCs w:val="18"/>
          <w:lang w:eastAsia="zh-CN"/>
        </w:rPr>
        <w:t xml:space="preserve">he Zumo robot is controlled by an Arduino-compatible Atmega32U4 microcontroller, which is a fine chip but it’s memory and calculates ability are limited. So the process of generating the decision tree are going to execute in another environment. Then transfer the generated decision tree into the Zumo robot program. </w:t>
      </w:r>
    </w:p>
    <w:p w14:paraId="0048CEBC" w14:textId="27DC4B4A" w:rsidR="00694514" w:rsidRDefault="00694514" w:rsidP="003054DE">
      <w:pPr>
        <w:rPr>
          <w:sz w:val="22"/>
          <w:szCs w:val="18"/>
          <w:lang w:eastAsia="zh-CN"/>
        </w:rPr>
      </w:pPr>
      <w:r>
        <w:rPr>
          <w:rFonts w:hint="eastAsia"/>
          <w:sz w:val="22"/>
          <w:szCs w:val="18"/>
          <w:lang w:eastAsia="zh-CN"/>
        </w:rPr>
        <w:t>A</w:t>
      </w:r>
      <w:r>
        <w:rPr>
          <w:sz w:val="22"/>
          <w:szCs w:val="18"/>
          <w:lang w:eastAsia="zh-CN"/>
        </w:rPr>
        <w:t>nd the data</w:t>
      </w:r>
      <w:r w:rsidR="00FE25DF">
        <w:rPr>
          <w:sz w:val="22"/>
          <w:szCs w:val="18"/>
          <w:lang w:eastAsia="zh-CN"/>
        </w:rPr>
        <w:t>set</w:t>
      </w:r>
      <w:r>
        <w:rPr>
          <w:sz w:val="22"/>
          <w:szCs w:val="18"/>
          <w:lang w:eastAsia="zh-CN"/>
        </w:rPr>
        <w:t xml:space="preserve"> that used to generate decision tree would be written by hand</w:t>
      </w:r>
      <w:r w:rsidR="0066058E">
        <w:rPr>
          <w:sz w:val="22"/>
          <w:szCs w:val="18"/>
          <w:lang w:eastAsia="zh-CN"/>
        </w:rPr>
        <w:t xml:space="preserve">, but also comes from the real experiment result. First, writing a simple program that the LCD screen </w:t>
      </w:r>
      <w:r w:rsidR="0066058E">
        <w:rPr>
          <w:sz w:val="22"/>
          <w:szCs w:val="18"/>
          <w:lang w:eastAsia="zh-CN"/>
        </w:rPr>
        <w:lastRenderedPageBreak/>
        <w:t xml:space="preserve">would display the sensors real-time data. Then use a cup as the robot’s opponent, put the cup at different position of the robot and observe the sensor readings. </w:t>
      </w:r>
      <w:r w:rsidR="004145DB">
        <w:rPr>
          <w:sz w:val="22"/>
          <w:szCs w:val="18"/>
          <w:lang w:eastAsia="zh-CN"/>
        </w:rPr>
        <w:t>Assign different label or action mode to different sensor reading. Then come up with the data, each line of the data has the reading from different sensor and along with a label.</w:t>
      </w:r>
    </w:p>
    <w:p w14:paraId="0A057942" w14:textId="02B155C3"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6833BABB" w14:textId="4BA771ED" w:rsidR="002476BA" w:rsidRDefault="002476BA" w:rsidP="002476BA">
      <w:pPr>
        <w:jc w:val="center"/>
        <w:rPr>
          <w:sz w:val="22"/>
          <w:szCs w:val="18"/>
          <w:lang w:eastAsia="zh-CN"/>
        </w:rPr>
      </w:pPr>
      <w:r>
        <w:rPr>
          <w:noProof/>
        </w:rPr>
        <w:drawing>
          <wp:inline distT="0" distB="0" distL="0" distR="0" wp14:anchorId="0EDECFB3" wp14:editId="036EB7F2">
            <wp:extent cx="4510528" cy="707413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93" b="30384"/>
                    <a:stretch/>
                  </pic:blipFill>
                  <pic:spPr bwMode="auto">
                    <a:xfrm>
                      <a:off x="0" y="0"/>
                      <a:ext cx="4539105" cy="7118950"/>
                    </a:xfrm>
                    <a:prstGeom prst="rect">
                      <a:avLst/>
                    </a:prstGeom>
                    <a:noFill/>
                    <a:ln>
                      <a:noFill/>
                    </a:ln>
                    <a:extLst>
                      <a:ext uri="{53640926-AAD7-44D8-BBD7-CCE9431645EC}">
                        <a14:shadowObscured xmlns:a14="http://schemas.microsoft.com/office/drawing/2010/main"/>
                      </a:ext>
                    </a:extLst>
                  </pic:spPr>
                </pic:pic>
              </a:graphicData>
            </a:graphic>
          </wp:inline>
        </w:drawing>
      </w:r>
    </w:p>
    <w:p w14:paraId="71CA5CC6" w14:textId="271E8A22" w:rsidR="002476BA" w:rsidRDefault="002476BA" w:rsidP="002476BA">
      <w:pPr>
        <w:jc w:val="cente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9A603DB" w14:textId="1F8B429A" w:rsidR="00A51C2D" w:rsidRDefault="00A51C2D" w:rsidP="00A51C2D">
      <w:pPr>
        <w:rPr>
          <w:sz w:val="22"/>
          <w:szCs w:val="18"/>
          <w:lang w:eastAsia="zh-CN"/>
        </w:rPr>
      </w:pPr>
      <w:r>
        <w:rPr>
          <w:rFonts w:hint="eastAsia"/>
          <w:sz w:val="22"/>
          <w:szCs w:val="18"/>
          <w:lang w:eastAsia="zh-CN"/>
        </w:rPr>
        <w:lastRenderedPageBreak/>
        <w:t>3</w:t>
      </w:r>
      <w:r>
        <w:rPr>
          <w:sz w:val="22"/>
          <w:szCs w:val="18"/>
          <w:lang w:eastAsia="zh-CN"/>
        </w:rPr>
        <w:t>.3.2 GA based control system</w:t>
      </w:r>
    </w:p>
    <w:p w14:paraId="508D3441" w14:textId="77777777" w:rsidR="0009038E" w:rsidRDefault="00993E60" w:rsidP="00A51C2D">
      <w:pPr>
        <w:rPr>
          <w:sz w:val="22"/>
          <w:szCs w:val="18"/>
          <w:lang w:eastAsia="zh-CN"/>
        </w:rPr>
      </w:pPr>
      <w:r>
        <w:rPr>
          <w:rFonts w:hint="eastAsia"/>
          <w:sz w:val="22"/>
          <w:szCs w:val="18"/>
          <w:lang w:eastAsia="zh-CN"/>
        </w:rPr>
        <w:t>T</w:t>
      </w:r>
      <w:r>
        <w:rPr>
          <w:sz w:val="22"/>
          <w:szCs w:val="18"/>
          <w:lang w:eastAsia="zh-CN"/>
        </w:rPr>
        <w:t>he GA based control system is going to have experiment in simulat</w:t>
      </w:r>
      <w:r w:rsidR="004D47BB">
        <w:rPr>
          <w:sz w:val="22"/>
          <w:szCs w:val="18"/>
          <w:lang w:eastAsia="zh-CN"/>
        </w:rPr>
        <w:t>ed</w:t>
      </w:r>
      <w:r>
        <w:rPr>
          <w:sz w:val="22"/>
          <w:szCs w:val="18"/>
          <w:lang w:eastAsia="zh-CN"/>
        </w:rPr>
        <w:t xml:space="preserve"> environment, including the simulated agent, sumo environment, etc. </w:t>
      </w:r>
    </w:p>
    <w:p w14:paraId="700460A8" w14:textId="569FA3ED" w:rsidR="00663134" w:rsidRDefault="00055F2E" w:rsidP="00A51C2D">
      <w:pPr>
        <w:rPr>
          <w:sz w:val="22"/>
          <w:szCs w:val="18"/>
          <w:lang w:eastAsia="zh-CN"/>
        </w:rPr>
      </w:pPr>
      <w:r>
        <w:rPr>
          <w:sz w:val="22"/>
          <w:szCs w:val="18"/>
          <w:lang w:eastAsia="zh-CN"/>
        </w:rPr>
        <w:t>There are two agents class in the environment because two robot in the sumo league. And thses two agents class are not sharing the same GA process, which means their evolutions are independent, but also can be seen as co-evolution</w:t>
      </w:r>
      <w:r w:rsidR="00DE4620">
        <w:rPr>
          <w:sz w:val="22"/>
          <w:szCs w:val="18"/>
          <w:lang w:eastAsia="zh-CN"/>
        </w:rPr>
        <w:t xml:space="preserve"> or competition relationship</w:t>
      </w:r>
      <w:r>
        <w:rPr>
          <w:sz w:val="22"/>
          <w:szCs w:val="18"/>
          <w:lang w:eastAsia="zh-CN"/>
        </w:rPr>
        <w:t>.</w:t>
      </w:r>
      <w:r w:rsidR="00DE4620">
        <w:rPr>
          <w:sz w:val="22"/>
          <w:szCs w:val="18"/>
          <w:lang w:eastAsia="zh-CN"/>
        </w:rPr>
        <w:t xml:space="preserve"> This relationship just like predator and prey, </w:t>
      </w:r>
      <w:r w:rsidR="003B1C20">
        <w:rPr>
          <w:sz w:val="22"/>
          <w:szCs w:val="18"/>
          <w:lang w:eastAsia="zh-CN"/>
        </w:rPr>
        <w:t>they are two different speices, but their evolution progress can affect each other.</w:t>
      </w:r>
      <w:r>
        <w:rPr>
          <w:sz w:val="22"/>
          <w:szCs w:val="18"/>
          <w:lang w:eastAsia="zh-CN"/>
        </w:rPr>
        <w:t xml:space="preserve"> The common things of these</w:t>
      </w:r>
      <w:r w:rsidR="003B1C20">
        <w:rPr>
          <w:sz w:val="22"/>
          <w:szCs w:val="18"/>
          <w:lang w:eastAsia="zh-CN"/>
        </w:rPr>
        <w:t xml:space="preserve"> two</w:t>
      </w:r>
      <w:r>
        <w:rPr>
          <w:sz w:val="22"/>
          <w:szCs w:val="18"/>
          <w:lang w:eastAsia="zh-CN"/>
        </w:rPr>
        <w:t xml:space="preserve"> agent is that they have the same framework, which are both controlled by FNN, and GA is used to adjust the parameter of FNN. Also, the physical structure of agents are the same, including the same sensors, same size and same motors, which means same </w:t>
      </w:r>
      <w:r w:rsidR="0009038E">
        <w:rPr>
          <w:sz w:val="22"/>
          <w:szCs w:val="18"/>
          <w:lang w:eastAsia="zh-CN"/>
        </w:rPr>
        <w:t xml:space="preserve">maximum speed. </w:t>
      </w:r>
    </w:p>
    <w:p w14:paraId="6C6DFC88" w14:textId="1B8685A7" w:rsidR="00663134" w:rsidRDefault="00663134" w:rsidP="00A51C2D">
      <w:pPr>
        <w:rPr>
          <w:sz w:val="22"/>
          <w:szCs w:val="18"/>
          <w:lang w:eastAsia="zh-CN"/>
        </w:rPr>
      </w:pPr>
      <w:r>
        <w:rPr>
          <w:rFonts w:hint="eastAsia"/>
          <w:sz w:val="22"/>
          <w:szCs w:val="18"/>
          <w:lang w:eastAsia="zh-CN"/>
        </w:rPr>
        <w:t>T</w:t>
      </w:r>
      <w:r>
        <w:rPr>
          <w:sz w:val="22"/>
          <w:szCs w:val="18"/>
          <w:lang w:eastAsia="zh-CN"/>
        </w:rPr>
        <w:t>he assessment means the wrestling robot fight in within time. It’s can be called as test time or bettle time. Consider of that even the agent with better behaviour could lose one or two battles</w:t>
      </w:r>
      <w:r w:rsidR="00007762">
        <w:rPr>
          <w:sz w:val="22"/>
          <w:szCs w:val="18"/>
          <w:lang w:eastAsia="zh-CN"/>
        </w:rPr>
        <w:t xml:space="preserve">, the assessment won’t be stopped just because one agent is out of the ring. Only when the time is up, the assessment </w:t>
      </w:r>
      <w:r w:rsidR="00DE4620">
        <w:rPr>
          <w:sz w:val="22"/>
          <w:szCs w:val="18"/>
          <w:lang w:eastAsia="zh-CN"/>
        </w:rPr>
        <w:t xml:space="preserve">is </w:t>
      </w:r>
      <w:r w:rsidR="00007762">
        <w:rPr>
          <w:sz w:val="22"/>
          <w:szCs w:val="18"/>
          <w:lang w:eastAsia="zh-CN"/>
        </w:rPr>
        <w:t xml:space="preserve">end. And if one agent is out of the ring while the </w:t>
      </w:r>
      <w:r w:rsidR="00DE4620">
        <w:rPr>
          <w:sz w:val="22"/>
          <w:szCs w:val="18"/>
          <w:lang w:eastAsia="zh-CN"/>
        </w:rPr>
        <w:t>assessment is not over, the system will reset everything in the environment, including the agents’ position, orientation and so on. Also, there are two counters, which record how many times that each agent has run out of the ring within one assessment. And the counters can be seen as one major factor to calculate the fitness score.</w:t>
      </w:r>
    </w:p>
    <w:p w14:paraId="3C86D86D" w14:textId="02C27580" w:rsidR="00A51C2D" w:rsidRDefault="0009038E" w:rsidP="00A51C2D">
      <w:pPr>
        <w:rPr>
          <w:sz w:val="22"/>
          <w:szCs w:val="18"/>
          <w:lang w:eastAsia="zh-CN"/>
        </w:rPr>
      </w:pPr>
      <w:r>
        <w:rPr>
          <w:sz w:val="22"/>
          <w:szCs w:val="18"/>
          <w:lang w:eastAsia="zh-CN"/>
        </w:rPr>
        <w:t>Then general architecture of GA control system are shown below.</w:t>
      </w:r>
    </w:p>
    <w:p w14:paraId="28207702" w14:textId="1514B28A" w:rsidR="0009038E" w:rsidRDefault="00DE5522" w:rsidP="00DE5522">
      <w:pPr>
        <w:jc w:val="center"/>
        <w:rPr>
          <w:rFonts w:hint="eastAsia"/>
          <w:sz w:val="22"/>
          <w:szCs w:val="18"/>
          <w:lang w:eastAsia="zh-CN"/>
        </w:rPr>
      </w:pPr>
      <w:r>
        <w:rPr>
          <w:noProof/>
        </w:rPr>
        <w:drawing>
          <wp:inline distT="0" distB="0" distL="0" distR="0" wp14:anchorId="5B83CEEF" wp14:editId="4E57EE63">
            <wp:extent cx="3972646" cy="3560390"/>
            <wp:effectExtent l="0" t="0" r="889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23" b="10846"/>
                    <a:stretch/>
                  </pic:blipFill>
                  <pic:spPr bwMode="auto">
                    <a:xfrm>
                      <a:off x="0" y="0"/>
                      <a:ext cx="3997700" cy="3582844"/>
                    </a:xfrm>
                    <a:prstGeom prst="rect">
                      <a:avLst/>
                    </a:prstGeom>
                    <a:noFill/>
                    <a:ln>
                      <a:noFill/>
                    </a:ln>
                    <a:extLst>
                      <a:ext uri="{53640926-AAD7-44D8-BBD7-CCE9431645EC}">
                        <a14:shadowObscured xmlns:a14="http://schemas.microsoft.com/office/drawing/2010/main"/>
                      </a:ext>
                    </a:extLst>
                  </pic:spPr>
                </pic:pic>
              </a:graphicData>
            </a:graphic>
          </wp:inline>
        </w:drawing>
      </w:r>
    </w:p>
    <w:p w14:paraId="5C0B67AE" w14:textId="1E611F83" w:rsidR="00DE5522" w:rsidRDefault="00DE5522" w:rsidP="00DE5522">
      <w:pPr>
        <w:jc w:val="cente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166E1BC4" w14:textId="77777777" w:rsidR="00DE5522" w:rsidRDefault="00DE5522" w:rsidP="00DE5522">
      <w:pPr>
        <w:pStyle w:val="1"/>
      </w:pPr>
      <w:r>
        <w:lastRenderedPageBreak/>
        <w:t>Chapter 3</w:t>
      </w:r>
      <w:r>
        <w:br/>
        <w:t>Software Requirements and System Design</w:t>
      </w:r>
    </w:p>
    <w:p w14:paraId="0F02AC60" w14:textId="77777777" w:rsidR="00DE5522" w:rsidRPr="00DE5522" w:rsidRDefault="00DE5522" w:rsidP="00DE5522">
      <w:pPr>
        <w:rPr>
          <w:rFonts w:hint="eastAsia"/>
          <w:sz w:val="22"/>
          <w:szCs w:val="18"/>
          <w:lang w:eastAsia="zh-CN"/>
        </w:rPr>
      </w:pPr>
    </w:p>
    <w:p w14:paraId="3ED50C8E" w14:textId="47DC2E79" w:rsidR="00AA08C2" w:rsidRDefault="000648D9"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0648D9"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20"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sectPr w:rsidR="005142FA" w:rsidRPr="002C73E9" w:rsidSect="00E378D3">
      <w:headerReference w:type="default" r:id="rId21"/>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0682A1" w14:textId="77777777" w:rsidR="00E22D21" w:rsidRDefault="00E22D21">
      <w:pPr>
        <w:spacing w:after="0" w:line="240" w:lineRule="auto"/>
      </w:pPr>
      <w:r>
        <w:separator/>
      </w:r>
    </w:p>
  </w:endnote>
  <w:endnote w:type="continuationSeparator" w:id="0">
    <w:p w14:paraId="27073ACF" w14:textId="77777777" w:rsidR="00E22D21" w:rsidRDefault="00E22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CB89CB" w14:textId="77777777" w:rsidR="00E22D21" w:rsidRDefault="00E22D21">
      <w:pPr>
        <w:spacing w:after="0" w:line="240" w:lineRule="auto"/>
      </w:pPr>
      <w:r>
        <w:separator/>
      </w:r>
    </w:p>
  </w:footnote>
  <w:footnote w:type="continuationSeparator" w:id="0">
    <w:p w14:paraId="7967663C" w14:textId="77777777" w:rsidR="00E22D21" w:rsidRDefault="00E22D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4D47BB" w:rsidRDefault="004D47BB">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4D47BB" w:rsidRDefault="004D47BB">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3788ACA6">
      <w:start w:val="1"/>
      <w:numFmt w:val="decimal"/>
      <w:lvlText w:val="%1."/>
      <w:lvlJc w:val="left"/>
      <w:pPr>
        <w:ind w:left="360" w:hanging="360"/>
      </w:pPr>
      <w:rPr>
        <w:rFonts w:hint="default"/>
      </w:rPr>
    </w:lvl>
    <w:lvl w:ilvl="1" w:tplc="D21AE22C" w:tentative="1">
      <w:start w:val="1"/>
      <w:numFmt w:val="lowerLetter"/>
      <w:lvlText w:val="%2)"/>
      <w:lvlJc w:val="left"/>
      <w:pPr>
        <w:ind w:left="840" w:hanging="420"/>
      </w:pPr>
    </w:lvl>
    <w:lvl w:ilvl="2" w:tplc="5CA6E53E" w:tentative="1">
      <w:start w:val="1"/>
      <w:numFmt w:val="lowerRoman"/>
      <w:lvlText w:val="%3."/>
      <w:lvlJc w:val="right"/>
      <w:pPr>
        <w:ind w:left="1260" w:hanging="420"/>
      </w:pPr>
    </w:lvl>
    <w:lvl w:ilvl="3" w:tplc="01625606" w:tentative="1">
      <w:start w:val="1"/>
      <w:numFmt w:val="decimal"/>
      <w:lvlText w:val="%4."/>
      <w:lvlJc w:val="left"/>
      <w:pPr>
        <w:ind w:left="1680" w:hanging="420"/>
      </w:pPr>
    </w:lvl>
    <w:lvl w:ilvl="4" w:tplc="B004FCC0" w:tentative="1">
      <w:start w:val="1"/>
      <w:numFmt w:val="lowerLetter"/>
      <w:lvlText w:val="%5)"/>
      <w:lvlJc w:val="left"/>
      <w:pPr>
        <w:ind w:left="2100" w:hanging="420"/>
      </w:pPr>
    </w:lvl>
    <w:lvl w:ilvl="5" w:tplc="EE26B65A" w:tentative="1">
      <w:start w:val="1"/>
      <w:numFmt w:val="lowerRoman"/>
      <w:lvlText w:val="%6."/>
      <w:lvlJc w:val="right"/>
      <w:pPr>
        <w:ind w:left="2520" w:hanging="420"/>
      </w:pPr>
    </w:lvl>
    <w:lvl w:ilvl="6" w:tplc="0F5CA932" w:tentative="1">
      <w:start w:val="1"/>
      <w:numFmt w:val="decimal"/>
      <w:lvlText w:val="%7."/>
      <w:lvlJc w:val="left"/>
      <w:pPr>
        <w:ind w:left="2940" w:hanging="420"/>
      </w:pPr>
    </w:lvl>
    <w:lvl w:ilvl="7" w:tplc="94F61F94" w:tentative="1">
      <w:start w:val="1"/>
      <w:numFmt w:val="lowerLetter"/>
      <w:lvlText w:val="%8)"/>
      <w:lvlJc w:val="left"/>
      <w:pPr>
        <w:ind w:left="3360" w:hanging="420"/>
      </w:pPr>
    </w:lvl>
    <w:lvl w:ilvl="8" w:tplc="F7F04672"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2"/>
    <w:rsid w:val="00007765"/>
    <w:rsid w:val="00010BA1"/>
    <w:rsid w:val="00011222"/>
    <w:rsid w:val="00017BF1"/>
    <w:rsid w:val="000202E9"/>
    <w:rsid w:val="000324C4"/>
    <w:rsid w:val="00034AE3"/>
    <w:rsid w:val="00035B68"/>
    <w:rsid w:val="000457F6"/>
    <w:rsid w:val="00045D74"/>
    <w:rsid w:val="000517F0"/>
    <w:rsid w:val="00054AD4"/>
    <w:rsid w:val="00055F2E"/>
    <w:rsid w:val="00056487"/>
    <w:rsid w:val="000648D9"/>
    <w:rsid w:val="00066A38"/>
    <w:rsid w:val="00067033"/>
    <w:rsid w:val="00067E30"/>
    <w:rsid w:val="000736C1"/>
    <w:rsid w:val="00074726"/>
    <w:rsid w:val="00087439"/>
    <w:rsid w:val="0009038E"/>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135C"/>
    <w:rsid w:val="001127F9"/>
    <w:rsid w:val="00114F5D"/>
    <w:rsid w:val="00116EA5"/>
    <w:rsid w:val="0012066D"/>
    <w:rsid w:val="00122E0B"/>
    <w:rsid w:val="00124D86"/>
    <w:rsid w:val="001259DA"/>
    <w:rsid w:val="00133646"/>
    <w:rsid w:val="00141BEA"/>
    <w:rsid w:val="00151158"/>
    <w:rsid w:val="00156959"/>
    <w:rsid w:val="001611C6"/>
    <w:rsid w:val="00166862"/>
    <w:rsid w:val="00171D53"/>
    <w:rsid w:val="00174EC0"/>
    <w:rsid w:val="00174FB6"/>
    <w:rsid w:val="00184C4E"/>
    <w:rsid w:val="00185B37"/>
    <w:rsid w:val="00187682"/>
    <w:rsid w:val="00187689"/>
    <w:rsid w:val="00191F08"/>
    <w:rsid w:val="0019263E"/>
    <w:rsid w:val="00192CB5"/>
    <w:rsid w:val="0019393E"/>
    <w:rsid w:val="00194312"/>
    <w:rsid w:val="001A12F1"/>
    <w:rsid w:val="001A5B93"/>
    <w:rsid w:val="001B0818"/>
    <w:rsid w:val="001B4634"/>
    <w:rsid w:val="001B5354"/>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6BA"/>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E11A7"/>
    <w:rsid w:val="002F1B8A"/>
    <w:rsid w:val="00300114"/>
    <w:rsid w:val="003054DE"/>
    <w:rsid w:val="003125C1"/>
    <w:rsid w:val="00320D57"/>
    <w:rsid w:val="00322F51"/>
    <w:rsid w:val="00342DA7"/>
    <w:rsid w:val="003442C2"/>
    <w:rsid w:val="003457C0"/>
    <w:rsid w:val="003458C6"/>
    <w:rsid w:val="003476CA"/>
    <w:rsid w:val="0035264C"/>
    <w:rsid w:val="00360382"/>
    <w:rsid w:val="003651C5"/>
    <w:rsid w:val="0036566F"/>
    <w:rsid w:val="003669FF"/>
    <w:rsid w:val="00367014"/>
    <w:rsid w:val="00372338"/>
    <w:rsid w:val="00373116"/>
    <w:rsid w:val="00386E50"/>
    <w:rsid w:val="003911BF"/>
    <w:rsid w:val="00395708"/>
    <w:rsid w:val="00395820"/>
    <w:rsid w:val="003A19D9"/>
    <w:rsid w:val="003B0FF0"/>
    <w:rsid w:val="003B19E1"/>
    <w:rsid w:val="003B1C20"/>
    <w:rsid w:val="003B7365"/>
    <w:rsid w:val="003C5400"/>
    <w:rsid w:val="003C7865"/>
    <w:rsid w:val="003C7B3A"/>
    <w:rsid w:val="003E1BA4"/>
    <w:rsid w:val="00400F2A"/>
    <w:rsid w:val="004015AD"/>
    <w:rsid w:val="00403886"/>
    <w:rsid w:val="00405026"/>
    <w:rsid w:val="00411A71"/>
    <w:rsid w:val="00412509"/>
    <w:rsid w:val="004145DB"/>
    <w:rsid w:val="00420F18"/>
    <w:rsid w:val="004219C4"/>
    <w:rsid w:val="004233C6"/>
    <w:rsid w:val="00423799"/>
    <w:rsid w:val="00430914"/>
    <w:rsid w:val="00440801"/>
    <w:rsid w:val="004426C6"/>
    <w:rsid w:val="00446573"/>
    <w:rsid w:val="00455406"/>
    <w:rsid w:val="00467A96"/>
    <w:rsid w:val="004766ED"/>
    <w:rsid w:val="004767B9"/>
    <w:rsid w:val="00481BF0"/>
    <w:rsid w:val="00487CF1"/>
    <w:rsid w:val="00495D64"/>
    <w:rsid w:val="00496201"/>
    <w:rsid w:val="00496CFF"/>
    <w:rsid w:val="004977F3"/>
    <w:rsid w:val="004A2C10"/>
    <w:rsid w:val="004A7B8C"/>
    <w:rsid w:val="004D153F"/>
    <w:rsid w:val="004D26B5"/>
    <w:rsid w:val="004D3D43"/>
    <w:rsid w:val="004D47BB"/>
    <w:rsid w:val="004E71B4"/>
    <w:rsid w:val="004F1DE5"/>
    <w:rsid w:val="004F21EF"/>
    <w:rsid w:val="004F3E35"/>
    <w:rsid w:val="004F565F"/>
    <w:rsid w:val="00504BCE"/>
    <w:rsid w:val="005114EC"/>
    <w:rsid w:val="005142FA"/>
    <w:rsid w:val="00515557"/>
    <w:rsid w:val="00517B69"/>
    <w:rsid w:val="00520860"/>
    <w:rsid w:val="00522616"/>
    <w:rsid w:val="005235CF"/>
    <w:rsid w:val="00524821"/>
    <w:rsid w:val="00524DB4"/>
    <w:rsid w:val="00525C59"/>
    <w:rsid w:val="005261E4"/>
    <w:rsid w:val="00527DD4"/>
    <w:rsid w:val="00534C2A"/>
    <w:rsid w:val="00542AD3"/>
    <w:rsid w:val="00547FCF"/>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6928"/>
    <w:rsid w:val="005E74BF"/>
    <w:rsid w:val="00606138"/>
    <w:rsid w:val="00610AD5"/>
    <w:rsid w:val="006118FD"/>
    <w:rsid w:val="0061582B"/>
    <w:rsid w:val="0062185E"/>
    <w:rsid w:val="0062367D"/>
    <w:rsid w:val="006263F4"/>
    <w:rsid w:val="00627CB1"/>
    <w:rsid w:val="00647B0E"/>
    <w:rsid w:val="00650412"/>
    <w:rsid w:val="00650BD2"/>
    <w:rsid w:val="00652F8D"/>
    <w:rsid w:val="0066058E"/>
    <w:rsid w:val="0066127F"/>
    <w:rsid w:val="00663134"/>
    <w:rsid w:val="00677F53"/>
    <w:rsid w:val="00681A49"/>
    <w:rsid w:val="006852AA"/>
    <w:rsid w:val="00687AEF"/>
    <w:rsid w:val="00694514"/>
    <w:rsid w:val="006A38E6"/>
    <w:rsid w:val="006B2AF6"/>
    <w:rsid w:val="006B5082"/>
    <w:rsid w:val="006B6982"/>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4C0A"/>
    <w:rsid w:val="007537ED"/>
    <w:rsid w:val="00754A99"/>
    <w:rsid w:val="007626FB"/>
    <w:rsid w:val="00764826"/>
    <w:rsid w:val="00792B4D"/>
    <w:rsid w:val="007A3F19"/>
    <w:rsid w:val="007A7BA5"/>
    <w:rsid w:val="007B4515"/>
    <w:rsid w:val="007B5F30"/>
    <w:rsid w:val="007C2E86"/>
    <w:rsid w:val="007C772C"/>
    <w:rsid w:val="007C7B43"/>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56C"/>
    <w:rsid w:val="008A5E74"/>
    <w:rsid w:val="008A77F6"/>
    <w:rsid w:val="008A78D9"/>
    <w:rsid w:val="008B1452"/>
    <w:rsid w:val="008B34C5"/>
    <w:rsid w:val="008B399A"/>
    <w:rsid w:val="008C03E5"/>
    <w:rsid w:val="008D3561"/>
    <w:rsid w:val="008E6A63"/>
    <w:rsid w:val="008E7151"/>
    <w:rsid w:val="008F3192"/>
    <w:rsid w:val="008F4463"/>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3E60"/>
    <w:rsid w:val="00995533"/>
    <w:rsid w:val="00995A67"/>
    <w:rsid w:val="009A196D"/>
    <w:rsid w:val="009A29EC"/>
    <w:rsid w:val="009A3D89"/>
    <w:rsid w:val="009B1140"/>
    <w:rsid w:val="009B3560"/>
    <w:rsid w:val="009C0909"/>
    <w:rsid w:val="009C16A5"/>
    <w:rsid w:val="009C35DB"/>
    <w:rsid w:val="009C73AE"/>
    <w:rsid w:val="009C772B"/>
    <w:rsid w:val="009D1DCE"/>
    <w:rsid w:val="009D4F49"/>
    <w:rsid w:val="009D5123"/>
    <w:rsid w:val="009D54D4"/>
    <w:rsid w:val="009D604A"/>
    <w:rsid w:val="009D751E"/>
    <w:rsid w:val="009E4BB7"/>
    <w:rsid w:val="009E554A"/>
    <w:rsid w:val="009E6680"/>
    <w:rsid w:val="009F013B"/>
    <w:rsid w:val="009F3334"/>
    <w:rsid w:val="009F7734"/>
    <w:rsid w:val="009F7AAF"/>
    <w:rsid w:val="00A03261"/>
    <w:rsid w:val="00A0365D"/>
    <w:rsid w:val="00A121DA"/>
    <w:rsid w:val="00A1263C"/>
    <w:rsid w:val="00A1480B"/>
    <w:rsid w:val="00A164D5"/>
    <w:rsid w:val="00A35856"/>
    <w:rsid w:val="00A42A90"/>
    <w:rsid w:val="00A44A01"/>
    <w:rsid w:val="00A45AB9"/>
    <w:rsid w:val="00A4779A"/>
    <w:rsid w:val="00A51C2D"/>
    <w:rsid w:val="00A54671"/>
    <w:rsid w:val="00A65690"/>
    <w:rsid w:val="00A80FA8"/>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1A1C"/>
    <w:rsid w:val="00AE7B6C"/>
    <w:rsid w:val="00AF3149"/>
    <w:rsid w:val="00AF7561"/>
    <w:rsid w:val="00B03C75"/>
    <w:rsid w:val="00B06E54"/>
    <w:rsid w:val="00B1096A"/>
    <w:rsid w:val="00B24EAA"/>
    <w:rsid w:val="00B27E6C"/>
    <w:rsid w:val="00B550CF"/>
    <w:rsid w:val="00B62A47"/>
    <w:rsid w:val="00B65E9C"/>
    <w:rsid w:val="00B73851"/>
    <w:rsid w:val="00B744C6"/>
    <w:rsid w:val="00B75248"/>
    <w:rsid w:val="00B76731"/>
    <w:rsid w:val="00B80100"/>
    <w:rsid w:val="00B82A5B"/>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4D0F"/>
    <w:rsid w:val="00BF7CA5"/>
    <w:rsid w:val="00C011FD"/>
    <w:rsid w:val="00C022CB"/>
    <w:rsid w:val="00C04D68"/>
    <w:rsid w:val="00C13534"/>
    <w:rsid w:val="00C166C4"/>
    <w:rsid w:val="00C20185"/>
    <w:rsid w:val="00C21628"/>
    <w:rsid w:val="00C262F3"/>
    <w:rsid w:val="00C26B07"/>
    <w:rsid w:val="00C271FF"/>
    <w:rsid w:val="00C2726D"/>
    <w:rsid w:val="00C31472"/>
    <w:rsid w:val="00C35A6B"/>
    <w:rsid w:val="00C35FF0"/>
    <w:rsid w:val="00C40C7E"/>
    <w:rsid w:val="00C423BC"/>
    <w:rsid w:val="00C46BDE"/>
    <w:rsid w:val="00C471CB"/>
    <w:rsid w:val="00C473FF"/>
    <w:rsid w:val="00C5567F"/>
    <w:rsid w:val="00C5722C"/>
    <w:rsid w:val="00C629DF"/>
    <w:rsid w:val="00C6373C"/>
    <w:rsid w:val="00C63FC0"/>
    <w:rsid w:val="00C708E7"/>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5C86"/>
    <w:rsid w:val="00CD1027"/>
    <w:rsid w:val="00CD1451"/>
    <w:rsid w:val="00CE1049"/>
    <w:rsid w:val="00CE1EC0"/>
    <w:rsid w:val="00CE5768"/>
    <w:rsid w:val="00CE5FDD"/>
    <w:rsid w:val="00CE6E89"/>
    <w:rsid w:val="00D00E53"/>
    <w:rsid w:val="00D0392D"/>
    <w:rsid w:val="00D078C4"/>
    <w:rsid w:val="00D131A8"/>
    <w:rsid w:val="00D13CBB"/>
    <w:rsid w:val="00D221CD"/>
    <w:rsid w:val="00D22B34"/>
    <w:rsid w:val="00D462E3"/>
    <w:rsid w:val="00D47592"/>
    <w:rsid w:val="00D5223B"/>
    <w:rsid w:val="00D55C4C"/>
    <w:rsid w:val="00D577DB"/>
    <w:rsid w:val="00D628A4"/>
    <w:rsid w:val="00D65517"/>
    <w:rsid w:val="00D71FBC"/>
    <w:rsid w:val="00D73921"/>
    <w:rsid w:val="00D746B9"/>
    <w:rsid w:val="00D80736"/>
    <w:rsid w:val="00D8196F"/>
    <w:rsid w:val="00D82E74"/>
    <w:rsid w:val="00D83D0A"/>
    <w:rsid w:val="00D84BD0"/>
    <w:rsid w:val="00D94392"/>
    <w:rsid w:val="00D946DB"/>
    <w:rsid w:val="00DA67AB"/>
    <w:rsid w:val="00DA71B8"/>
    <w:rsid w:val="00DC1A4B"/>
    <w:rsid w:val="00DC2DC9"/>
    <w:rsid w:val="00DC3D02"/>
    <w:rsid w:val="00DC608E"/>
    <w:rsid w:val="00DD2432"/>
    <w:rsid w:val="00DE3C63"/>
    <w:rsid w:val="00DE4620"/>
    <w:rsid w:val="00DE5522"/>
    <w:rsid w:val="00DF16BF"/>
    <w:rsid w:val="00DF63D3"/>
    <w:rsid w:val="00E006D4"/>
    <w:rsid w:val="00E03E36"/>
    <w:rsid w:val="00E04BD0"/>
    <w:rsid w:val="00E05739"/>
    <w:rsid w:val="00E07EBE"/>
    <w:rsid w:val="00E1364F"/>
    <w:rsid w:val="00E20B2C"/>
    <w:rsid w:val="00E22D21"/>
    <w:rsid w:val="00E24222"/>
    <w:rsid w:val="00E2681E"/>
    <w:rsid w:val="00E31B0B"/>
    <w:rsid w:val="00E34553"/>
    <w:rsid w:val="00E378D3"/>
    <w:rsid w:val="00E40F10"/>
    <w:rsid w:val="00E4620B"/>
    <w:rsid w:val="00E52D1E"/>
    <w:rsid w:val="00E530C9"/>
    <w:rsid w:val="00E56DBF"/>
    <w:rsid w:val="00E57D0C"/>
    <w:rsid w:val="00E63DD1"/>
    <w:rsid w:val="00E73804"/>
    <w:rsid w:val="00E76E2B"/>
    <w:rsid w:val="00E87E2B"/>
    <w:rsid w:val="00E87E91"/>
    <w:rsid w:val="00E90E0B"/>
    <w:rsid w:val="00E91D01"/>
    <w:rsid w:val="00EA224E"/>
    <w:rsid w:val="00EA4634"/>
    <w:rsid w:val="00EA5CA0"/>
    <w:rsid w:val="00EA5F67"/>
    <w:rsid w:val="00EB0CF9"/>
    <w:rsid w:val="00EB4561"/>
    <w:rsid w:val="00EB750A"/>
    <w:rsid w:val="00EC1141"/>
    <w:rsid w:val="00EC484D"/>
    <w:rsid w:val="00EC629B"/>
    <w:rsid w:val="00ED2CA6"/>
    <w:rsid w:val="00EE0CC4"/>
    <w:rsid w:val="00EF54FC"/>
    <w:rsid w:val="00EF7634"/>
    <w:rsid w:val="00F03C67"/>
    <w:rsid w:val="00F0459C"/>
    <w:rsid w:val="00F14D96"/>
    <w:rsid w:val="00F15C8B"/>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5724"/>
    <w:rsid w:val="00F77D0B"/>
    <w:rsid w:val="00F81C7F"/>
    <w:rsid w:val="00F82716"/>
    <w:rsid w:val="00F83101"/>
    <w:rsid w:val="00F83B09"/>
    <w:rsid w:val="00F85CC3"/>
    <w:rsid w:val="00F948B5"/>
    <w:rsid w:val="00FA2691"/>
    <w:rsid w:val="00FA2A7C"/>
    <w:rsid w:val="00FA4D96"/>
    <w:rsid w:val="00FA54BE"/>
    <w:rsid w:val="00FB5E9C"/>
    <w:rsid w:val="00FC4045"/>
    <w:rsid w:val="00FC4A53"/>
    <w:rsid w:val="00FD1047"/>
    <w:rsid w:val="00FD1F8B"/>
    <w:rsid w:val="00FD2046"/>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robotroom.com/SumoRul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5843</TotalTime>
  <Pages>32</Pages>
  <Words>6947</Words>
  <Characters>39603</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46458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135</cp:revision>
  <cp:lastPrinted>2020-08-12T07:53:00Z</cp:lastPrinted>
  <dcterms:created xsi:type="dcterms:W3CDTF">2015-08-05T09:44:00Z</dcterms:created>
  <dcterms:modified xsi:type="dcterms:W3CDTF">2020-08-15T16:56:00Z</dcterms:modified>
</cp:coreProperties>
</file>