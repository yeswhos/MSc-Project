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36570"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rFonts w:hint="eastAsia"/>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 xml:space="preserve">imilarly, </w:t>
      </w:r>
      <w:r>
        <w:rPr>
          <w:sz w:val="22"/>
          <w:szCs w:val="18"/>
          <w:lang w:eastAsia="zh-CN"/>
        </w:rPr>
        <w:t>another</w:t>
      </w:r>
      <w:r>
        <w:rPr>
          <w:sz w:val="22"/>
          <w:szCs w:val="18"/>
          <w:lang w:eastAsia="zh-CN"/>
        </w:rPr>
        <w:t xml:space="preserve"> project also uses fuzzy logic as the main idea of sumo robot control.</w:t>
      </w:r>
      <w:r>
        <w:rPr>
          <w:sz w:val="22"/>
          <w:szCs w:val="18"/>
          <w:lang w:eastAsia="zh-CN"/>
        </w:rPr>
        <w:t xml:space="preserve">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rFonts w:hint="eastAsia"/>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rFonts w:hint="eastAsia"/>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 xml:space="preserve">The result of the inference indicates that the rule inference function of fuzzy control has been </w:t>
      </w:r>
      <w:r w:rsidR="00B27E6C">
        <w:rPr>
          <w:sz w:val="22"/>
          <w:szCs w:val="18"/>
          <w:lang w:eastAsia="zh-CN"/>
        </w:rPr>
        <w:lastRenderedPageBreak/>
        <w:t>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lastRenderedPageBreak/>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w:t>
      </w:r>
      <w:r w:rsidR="00CE1EC0">
        <w:rPr>
          <w:sz w:val="22"/>
          <w:szCs w:val="18"/>
          <w:lang w:eastAsia="zh-CN"/>
        </w:rPr>
        <w:lastRenderedPageBreak/>
        <w:t xml:space="preserve">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w:t>
      </w:r>
      <w:r w:rsidR="00910EA5">
        <w:rPr>
          <w:sz w:val="22"/>
          <w:szCs w:val="18"/>
          <w:lang w:eastAsia="zh-CN"/>
        </w:rPr>
        <w:lastRenderedPageBreak/>
        <w:t xml:space="preserve">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CE485" w14:textId="77777777" w:rsidR="00EA6CB4" w:rsidRDefault="00EA6CB4">
      <w:pPr>
        <w:spacing w:after="0" w:line="240" w:lineRule="auto"/>
      </w:pPr>
      <w:r>
        <w:separator/>
      </w:r>
    </w:p>
  </w:endnote>
  <w:endnote w:type="continuationSeparator" w:id="0">
    <w:p w14:paraId="0C33F13B" w14:textId="77777777" w:rsidR="00EA6CB4" w:rsidRDefault="00EA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2AB9E" w14:textId="77777777" w:rsidR="00EA6CB4" w:rsidRDefault="00EA6CB4">
      <w:pPr>
        <w:spacing w:after="0" w:line="240" w:lineRule="auto"/>
      </w:pPr>
      <w:r>
        <w:separator/>
      </w:r>
    </w:p>
  </w:footnote>
  <w:footnote w:type="continuationSeparator" w:id="0">
    <w:p w14:paraId="07B5A037" w14:textId="77777777" w:rsidR="00EA6CB4" w:rsidRDefault="00EA6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1F08"/>
    <w:rsid w:val="0019263E"/>
    <w:rsid w:val="0019393E"/>
    <w:rsid w:val="00194312"/>
    <w:rsid w:val="001A12F1"/>
    <w:rsid w:val="001A5B93"/>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5618"/>
    <w:rsid w:val="005661E9"/>
    <w:rsid w:val="005674E9"/>
    <w:rsid w:val="005835B2"/>
    <w:rsid w:val="005A1686"/>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6127F"/>
    <w:rsid w:val="00677F53"/>
    <w:rsid w:val="00681A49"/>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A45BB"/>
    <w:rsid w:val="00CB42D4"/>
    <w:rsid w:val="00CB5511"/>
    <w:rsid w:val="00CB6E19"/>
    <w:rsid w:val="00CD1027"/>
    <w:rsid w:val="00CE1049"/>
    <w:rsid w:val="00CE1EC0"/>
    <w:rsid w:val="00CE5768"/>
    <w:rsid w:val="00CE5FDD"/>
    <w:rsid w:val="00CE6E89"/>
    <w:rsid w:val="00D00E53"/>
    <w:rsid w:val="00D0392D"/>
    <w:rsid w:val="00D078C4"/>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A6CB4"/>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4752</TotalTime>
  <Pages>27</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101</cp:revision>
  <cp:lastPrinted>2020-08-12T07:53:00Z</cp:lastPrinted>
  <dcterms:created xsi:type="dcterms:W3CDTF">2015-08-05T09:44:00Z</dcterms:created>
  <dcterms:modified xsi:type="dcterms:W3CDTF">2020-08-13T15:46:00Z</dcterms:modified>
</cp:coreProperties>
</file>