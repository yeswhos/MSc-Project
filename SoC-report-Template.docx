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0648D9"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0648D9">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5C3880" w14:paraId="1D42C2E7" w14:textId="77777777">
                              <w:trPr>
                                <w:trHeight w:val="1338"/>
                              </w:trPr>
                              <w:tc>
                                <w:tcPr>
                                  <w:tcW w:w="5399" w:type="dxa"/>
                                  <w:tcMar>
                                    <w:left w:w="0" w:type="dxa"/>
                                    <w:right w:w="0" w:type="dxa"/>
                                  </w:tcMar>
                                  <w:vAlign w:val="bottom"/>
                                </w:tcPr>
                                <w:p w14:paraId="678E572B" w14:textId="77777777" w:rsidR="005C3880" w:rsidRPr="00935240" w:rsidRDefault="005C3880" w:rsidP="008B1452">
                                  <w:pPr>
                                    <w:pStyle w:val="LEUFPSchool"/>
                                  </w:pPr>
                                  <w:r>
                                    <w:t>School of Computing</w:t>
                                  </w:r>
                                </w:p>
                                <w:p w14:paraId="5AB2ED34" w14:textId="77777777" w:rsidR="005C3880" w:rsidRDefault="005C3880" w:rsidP="00261192">
                                  <w:pPr>
                                    <w:pStyle w:val="LEUFPFac"/>
                                  </w:pPr>
                                  <w:r>
                                    <w:t xml:space="preserve">Faculty of Engineering </w:t>
                                  </w:r>
                                </w:p>
                              </w:tc>
                            </w:tr>
                          </w:tbl>
                          <w:p w14:paraId="253BD7AF" w14:textId="77777777" w:rsidR="005C3880" w:rsidRDefault="005C3880"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5C3880" w14:paraId="1D42C2E7" w14:textId="77777777">
                        <w:trPr>
                          <w:trHeight w:val="1338"/>
                        </w:trPr>
                        <w:tc>
                          <w:tcPr>
                            <w:tcW w:w="5399" w:type="dxa"/>
                            <w:tcMar>
                              <w:left w:w="0" w:type="dxa"/>
                              <w:right w:w="0" w:type="dxa"/>
                            </w:tcMar>
                            <w:vAlign w:val="bottom"/>
                          </w:tcPr>
                          <w:p w14:paraId="678E572B" w14:textId="77777777" w:rsidR="005C3880" w:rsidRPr="00935240" w:rsidRDefault="005C3880" w:rsidP="008B1452">
                            <w:pPr>
                              <w:pStyle w:val="LEUFPSchool"/>
                            </w:pPr>
                            <w:r>
                              <w:t>School of Computing</w:t>
                            </w:r>
                          </w:p>
                          <w:p w14:paraId="5AB2ED34" w14:textId="77777777" w:rsidR="005C3880" w:rsidRDefault="005C3880" w:rsidP="00261192">
                            <w:pPr>
                              <w:pStyle w:val="LEUFPFac"/>
                            </w:pPr>
                            <w:r>
                              <w:t xml:space="preserve">Faculty of Engineering </w:t>
                            </w:r>
                          </w:p>
                        </w:tc>
                      </w:tr>
                    </w:tbl>
                    <w:p w14:paraId="253BD7AF" w14:textId="77777777" w:rsidR="005C3880" w:rsidRDefault="005C3880" w:rsidP="008B1452"/>
                  </w:txbxContent>
                </v:textbox>
                <w10:wrap anchorx="page" anchory="page"/>
                <w10:anchorlock/>
              </v:shape>
            </w:pict>
          </mc:Fallback>
        </mc:AlternateContent>
      </w:r>
    </w:p>
    <w:p w14:paraId="03435C13" w14:textId="77777777" w:rsidR="00687AEF" w:rsidRDefault="000648D9">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5727CB"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0648D9" w:rsidP="00AB6233">
      <w:pPr>
        <w:pStyle w:val="Subtitle1"/>
      </w:pPr>
      <w:r>
        <w:t>Fanhui Meng</w:t>
      </w:r>
    </w:p>
    <w:p w14:paraId="2A5055D5" w14:textId="77777777" w:rsidR="00423799" w:rsidRPr="001A12F1" w:rsidRDefault="000648D9"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0648D9"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0648D9"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0648D9"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0648D9" w:rsidP="00E57D0C">
            <w:pPr>
              <w:rPr>
                <w:b/>
              </w:rPr>
            </w:pPr>
            <w:r w:rsidRPr="00F306F5">
              <w:rPr>
                <w:b/>
              </w:rPr>
              <w:t>Items</w:t>
            </w:r>
          </w:p>
        </w:tc>
        <w:tc>
          <w:tcPr>
            <w:tcW w:w="2796" w:type="dxa"/>
          </w:tcPr>
          <w:p w14:paraId="02EBF1E7" w14:textId="77777777" w:rsidR="00E57D0C" w:rsidRPr="00F306F5" w:rsidRDefault="000648D9" w:rsidP="002431AF">
            <w:pPr>
              <w:rPr>
                <w:b/>
              </w:rPr>
            </w:pPr>
            <w:r w:rsidRPr="00F306F5">
              <w:rPr>
                <w:b/>
              </w:rPr>
              <w:t>Format</w:t>
            </w:r>
          </w:p>
        </w:tc>
        <w:tc>
          <w:tcPr>
            <w:tcW w:w="3452" w:type="dxa"/>
          </w:tcPr>
          <w:p w14:paraId="30ABCEA9" w14:textId="77777777" w:rsidR="00E57D0C" w:rsidRPr="00F306F5" w:rsidRDefault="000648D9"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0648D9" w:rsidP="002431AF">
            <w:pPr>
              <w:rPr>
                <w:i/>
              </w:rPr>
            </w:pPr>
            <w:r w:rsidRPr="00F306F5">
              <w:rPr>
                <w:i/>
              </w:rPr>
              <w:t>Deliverables 1</w:t>
            </w:r>
          </w:p>
        </w:tc>
        <w:tc>
          <w:tcPr>
            <w:tcW w:w="2796" w:type="dxa"/>
          </w:tcPr>
          <w:p w14:paraId="675F2949" w14:textId="77777777" w:rsidR="00E57D0C" w:rsidRPr="00F306F5" w:rsidRDefault="000648D9" w:rsidP="002431AF">
            <w:pPr>
              <w:rPr>
                <w:i/>
              </w:rPr>
            </w:pPr>
            <w:r w:rsidRPr="00F306F5">
              <w:rPr>
                <w:i/>
              </w:rPr>
              <w:t>Report</w:t>
            </w:r>
          </w:p>
        </w:tc>
        <w:tc>
          <w:tcPr>
            <w:tcW w:w="3452" w:type="dxa"/>
          </w:tcPr>
          <w:p w14:paraId="48BFD319" w14:textId="77777777" w:rsidR="00E57D0C" w:rsidRPr="00F306F5" w:rsidRDefault="000648D9"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0648D9" w:rsidP="008B1452">
            <w:pPr>
              <w:rPr>
                <w:i/>
              </w:rPr>
            </w:pPr>
            <w:r>
              <w:rPr>
                <w:i/>
              </w:rPr>
              <w:t>Deliverables 2</w:t>
            </w:r>
          </w:p>
        </w:tc>
        <w:tc>
          <w:tcPr>
            <w:tcW w:w="2796" w:type="dxa"/>
          </w:tcPr>
          <w:p w14:paraId="00F0F920" w14:textId="77777777" w:rsidR="00E57D0C" w:rsidRPr="00F306F5" w:rsidRDefault="000648D9" w:rsidP="008B1452">
            <w:pPr>
              <w:rPr>
                <w:i/>
              </w:rPr>
            </w:pPr>
            <w:r>
              <w:rPr>
                <w:i/>
              </w:rPr>
              <w:t>Code and URL</w:t>
            </w:r>
          </w:p>
        </w:tc>
        <w:tc>
          <w:tcPr>
            <w:tcW w:w="3452" w:type="dxa"/>
          </w:tcPr>
          <w:p w14:paraId="3791DED2" w14:textId="77777777" w:rsidR="00E57D0C" w:rsidRPr="00F306F5" w:rsidRDefault="000648D9"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0648D9" w:rsidP="002431AF">
            <w:pPr>
              <w:rPr>
                <w:i/>
              </w:rPr>
            </w:pPr>
            <w:r w:rsidRPr="00F306F5">
              <w:rPr>
                <w:i/>
              </w:rPr>
              <w:t xml:space="preserve">Deliverable </w:t>
            </w:r>
            <w:r w:rsidR="00BC5E73">
              <w:rPr>
                <w:i/>
              </w:rPr>
              <w:t>3</w:t>
            </w:r>
          </w:p>
        </w:tc>
        <w:tc>
          <w:tcPr>
            <w:tcW w:w="2796" w:type="dxa"/>
          </w:tcPr>
          <w:p w14:paraId="353822E3" w14:textId="77777777" w:rsidR="00E57D0C" w:rsidRPr="00F306F5" w:rsidRDefault="000648D9" w:rsidP="002431AF">
            <w:pPr>
              <w:rPr>
                <w:i/>
              </w:rPr>
            </w:pPr>
            <w:r>
              <w:rPr>
                <w:i/>
              </w:rPr>
              <w:t>Youtube video URL</w:t>
            </w:r>
          </w:p>
        </w:tc>
        <w:tc>
          <w:tcPr>
            <w:tcW w:w="3452" w:type="dxa"/>
          </w:tcPr>
          <w:p w14:paraId="459F2A24" w14:textId="77777777" w:rsidR="00E57D0C" w:rsidRPr="00F306F5" w:rsidRDefault="000648D9" w:rsidP="002431AF">
            <w:pPr>
              <w:rPr>
                <w:i/>
              </w:rPr>
            </w:pPr>
            <w:r>
              <w:rPr>
                <w:i/>
              </w:rPr>
              <w:t>Supervisor, assessor (xx/xx/xx)</w:t>
            </w:r>
          </w:p>
        </w:tc>
      </w:tr>
      <w:tr w:rsidR="007626FB" w14:paraId="5EA0F7E6" w14:textId="77777777" w:rsidTr="00F306F5">
        <w:tc>
          <w:tcPr>
            <w:tcW w:w="3124" w:type="dxa"/>
          </w:tcPr>
          <w:p w14:paraId="2A9F2AC8" w14:textId="77777777" w:rsidR="00E57D0C" w:rsidRPr="00F306F5" w:rsidRDefault="000648D9" w:rsidP="002431AF">
            <w:pPr>
              <w:rPr>
                <w:i/>
              </w:rPr>
            </w:pPr>
            <w:r w:rsidRPr="00F306F5">
              <w:rPr>
                <w:i/>
              </w:rPr>
              <w:t>Deliverable 5</w:t>
            </w:r>
          </w:p>
        </w:tc>
        <w:tc>
          <w:tcPr>
            <w:tcW w:w="2796" w:type="dxa"/>
          </w:tcPr>
          <w:p w14:paraId="37390ECD" w14:textId="77777777" w:rsidR="00E57D0C" w:rsidRPr="00F306F5" w:rsidRDefault="000648D9" w:rsidP="00E57D0C">
            <w:pPr>
              <w:rPr>
                <w:i/>
              </w:rPr>
            </w:pPr>
            <w:r w:rsidRPr="00F306F5">
              <w:rPr>
                <w:i/>
              </w:rPr>
              <w:t>User manuals</w:t>
            </w:r>
          </w:p>
        </w:tc>
        <w:tc>
          <w:tcPr>
            <w:tcW w:w="3452" w:type="dxa"/>
          </w:tcPr>
          <w:p w14:paraId="22F9A7A4" w14:textId="77777777" w:rsidR="00E57D0C" w:rsidRPr="00F306F5" w:rsidRDefault="000648D9"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0648D9"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0648D9" w:rsidP="00261192">
      <w:pPr>
        <w:pStyle w:val="a8"/>
        <w:jc w:val="both"/>
      </w:pPr>
      <w:r>
        <w:t>The candidate confirms that the work submitted is their own and the appropriate credit has been given where reference has been made to the work of others.</w:t>
      </w:r>
    </w:p>
    <w:p w14:paraId="7F4BA87A" w14:textId="77777777" w:rsidR="00261192" w:rsidRDefault="00261192" w:rsidP="00261192">
      <w:pPr>
        <w:pStyle w:val="a8"/>
        <w:jc w:val="both"/>
      </w:pPr>
    </w:p>
    <w:p w14:paraId="148B5B3E" w14:textId="77777777" w:rsidR="00261192" w:rsidRDefault="000648D9"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0648D9"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0648D9" w:rsidP="00FA4D96">
      <w:r>
        <w:t xml:space="preserve">© </w:t>
      </w:r>
      <w:r w:rsidR="00BC5E73">
        <w:t>2020 The University of Leeds and Fanhui Meng</w:t>
      </w:r>
    </w:p>
    <w:p w14:paraId="5038EF60" w14:textId="77777777" w:rsidR="00C92F90" w:rsidRDefault="000648D9" w:rsidP="00922731">
      <w:pPr>
        <w:pStyle w:val="1"/>
      </w:pPr>
      <w:bookmarkStart w:id="0" w:name="_Toc407145087"/>
      <w:r>
        <w:lastRenderedPageBreak/>
        <w:t>Summary</w:t>
      </w:r>
      <w:bookmarkEnd w:id="0"/>
    </w:p>
    <w:p w14:paraId="2F20CF4D" w14:textId="77777777" w:rsidR="0094703C" w:rsidRDefault="00187682" w:rsidP="00922731">
      <w:pPr>
        <w:rPr>
          <w:sz w:val="22"/>
          <w:szCs w:val="18"/>
          <w:lang w:eastAsia="zh-CN"/>
        </w:rPr>
      </w:pPr>
      <w:r w:rsidRPr="00187682">
        <w:rPr>
          <w:sz w:val="22"/>
          <w:szCs w:val="18"/>
          <w:lang w:eastAsia="zh-CN"/>
        </w:rPr>
        <w:t xml:space="preserve">The artificial intelligence technology has developed for many decades and used in many fields. This project is focusing on using AI technology, design a high-level control system for Zumo robot in the Sumo robot league. </w:t>
      </w:r>
    </w:p>
    <w:p w14:paraId="177BB10B" w14:textId="77777777" w:rsidR="0094703C" w:rsidRDefault="0094703C" w:rsidP="00922731">
      <w:pPr>
        <w:rPr>
          <w:sz w:val="22"/>
          <w:szCs w:val="18"/>
        </w:rPr>
      </w:pPr>
      <w:r w:rsidRPr="0094703C">
        <w:rPr>
          <w:sz w:val="22"/>
          <w:szCs w:val="18"/>
        </w:rPr>
        <w:t>The Sumo robot league is a popular robot competition, and the main rule of this competition is two vehicle-like robots without mechanical arm trying to push each other out of the ring. The Zumo robot is the one that is going to use in this project. It's an off the shelf Arduino-based robot. Thus, no structure design or hardware design (e.g. circuit design) or low-level design (e.g. PWM motor speed control) in this project.</w:t>
      </w:r>
    </w:p>
    <w:p w14:paraId="79E0261B" w14:textId="1E4B72FD" w:rsidR="0094703C" w:rsidRDefault="0094703C" w:rsidP="00922731">
      <w:pPr>
        <w:rPr>
          <w:sz w:val="22"/>
          <w:szCs w:val="18"/>
          <w:lang w:eastAsia="zh-CN"/>
        </w:rPr>
      </w:pPr>
      <w:r w:rsidRPr="0094703C">
        <w:rPr>
          <w:sz w:val="22"/>
          <w:szCs w:val="18"/>
          <w:lang w:eastAsia="zh-CN"/>
        </w:rPr>
        <w:t xml:space="preserve">The high-level control system means the 'brain' of the robot. 'The brain' </w:t>
      </w:r>
      <w:r>
        <w:rPr>
          <w:sz w:val="22"/>
          <w:szCs w:val="18"/>
          <w:lang w:eastAsia="zh-CN"/>
        </w:rPr>
        <w:t xml:space="preserve">should </w:t>
      </w:r>
      <w:r w:rsidRPr="0094703C">
        <w:rPr>
          <w:sz w:val="22"/>
          <w:szCs w:val="18"/>
          <w:lang w:eastAsia="zh-CN"/>
        </w:rPr>
        <w:t>ha</w:t>
      </w:r>
      <w:r>
        <w:rPr>
          <w:sz w:val="22"/>
          <w:szCs w:val="18"/>
          <w:lang w:eastAsia="zh-CN"/>
        </w:rPr>
        <w:t>ve</w:t>
      </w:r>
      <w:r w:rsidRPr="0094703C">
        <w:rPr>
          <w:sz w:val="22"/>
          <w:szCs w:val="18"/>
          <w:lang w:eastAsia="zh-CN"/>
        </w:rPr>
        <w:t xml:space="preserve"> strategies to cope with different situations. There are many machine learning methods to develop strategies for the robot. Mainly, there are two kinds of machine learning can be applied in this project, which is the supervised learning and unsupervised learning. One is to develop the control system by telling the robot, which is the right thing to do and what is wrong. Another is to develop the control system by not telling what the robot should do, but only reward or punishment the robot according to the rules and it's behaviours. </w:t>
      </w:r>
    </w:p>
    <w:p w14:paraId="7777F4BB" w14:textId="77777777" w:rsidR="0094703C" w:rsidRDefault="0094703C" w:rsidP="00922731">
      <w:pPr>
        <w:rPr>
          <w:sz w:val="22"/>
          <w:szCs w:val="18"/>
          <w:lang w:eastAsia="zh-CN"/>
        </w:rPr>
      </w:pPr>
      <w:r w:rsidRPr="0094703C">
        <w:rPr>
          <w:sz w:val="22"/>
          <w:szCs w:val="18"/>
          <w:lang w:eastAsia="zh-CN"/>
        </w:rPr>
        <w:t>This project aims to implement and compare two different control systems, one is supervised, and another is unsupervised.</w:t>
      </w:r>
    </w:p>
    <w:p w14:paraId="10BE8709" w14:textId="6B715FE0" w:rsidR="00764826" w:rsidRDefault="000648D9"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robot in daily life (e.g. sweeping robot).</w:t>
      </w:r>
    </w:p>
    <w:p w14:paraId="784F0E3A" w14:textId="68EF9C25" w:rsidR="004F21EF" w:rsidRDefault="000648D9" w:rsidP="004F21EF">
      <w:pPr>
        <w:pStyle w:val="1"/>
      </w:pPr>
      <w:bookmarkStart w:id="1" w:name="_Toc407145088"/>
      <w:r>
        <w:lastRenderedPageBreak/>
        <w:t>Acknowledgements</w:t>
      </w:r>
      <w:bookmarkEnd w:id="1"/>
    </w:p>
    <w:p w14:paraId="0BE1BC7D" w14:textId="77777777" w:rsidR="002C122E" w:rsidRPr="002C122E" w:rsidRDefault="000648D9"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0648D9" w:rsidP="00270EFA">
      <w:pPr>
        <w:jc w:val="both"/>
        <w:rPr>
          <w:i/>
          <w:sz w:val="22"/>
          <w:szCs w:val="22"/>
        </w:rPr>
      </w:pPr>
      <w:r w:rsidRPr="00FA2691">
        <w:rPr>
          <w:i/>
          <w:sz w:val="22"/>
          <w:szCs w:val="22"/>
        </w:rPr>
        <w:t xml:space="preserve">&lt;This page should contain any acknowledgements to those who have assisted with your work.  Where you have worked as part of a team, you should, where appropriate, reference to any contribution made by others to the project. </w:t>
      </w:r>
    </w:p>
    <w:p w14:paraId="5DDA0073" w14:textId="77777777" w:rsidR="00E87E2B" w:rsidRPr="00FA2691" w:rsidRDefault="000648D9"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0648D9">
      <w:pPr>
        <w:pStyle w:val="1"/>
      </w:pPr>
      <w:bookmarkStart w:id="2" w:name="_Toc407145089"/>
      <w:r>
        <w:lastRenderedPageBreak/>
        <w:t>Table of Contents</w:t>
      </w:r>
      <w:bookmarkEnd w:id="2"/>
    </w:p>
    <w:p w14:paraId="0F6E13A9" w14:textId="70E0F446" w:rsidR="0093108E" w:rsidRDefault="000648D9">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sidR="002050C5">
        <w:rPr>
          <w:noProof/>
        </w:rPr>
        <w:t>iii</w:t>
      </w:r>
      <w:r>
        <w:rPr>
          <w:noProof/>
        </w:rPr>
        <w:fldChar w:fldCharType="end"/>
      </w:r>
    </w:p>
    <w:p w14:paraId="0CF4E170" w14:textId="2FEAF66E" w:rsidR="0093108E" w:rsidRDefault="000648D9">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sidR="002050C5">
        <w:rPr>
          <w:noProof/>
        </w:rPr>
        <w:t>iv</w:t>
      </w:r>
      <w:r>
        <w:rPr>
          <w:noProof/>
        </w:rPr>
        <w:fldChar w:fldCharType="end"/>
      </w:r>
    </w:p>
    <w:p w14:paraId="29792B27" w14:textId="6F0C4DD8" w:rsidR="0093108E" w:rsidRDefault="000648D9">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sidR="002050C5">
        <w:rPr>
          <w:noProof/>
        </w:rPr>
        <w:t>v</w:t>
      </w:r>
      <w:r>
        <w:rPr>
          <w:noProof/>
        </w:rPr>
        <w:fldChar w:fldCharType="end"/>
      </w:r>
    </w:p>
    <w:p w14:paraId="28794A1E" w14:textId="77777777" w:rsidR="00B65E9C" w:rsidRPr="00B65E9C" w:rsidRDefault="000648D9">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0648D9">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0648D9">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01EC2764" w:rsidR="0093108E" w:rsidRDefault="000648D9"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p>
    <w:p w14:paraId="6A69D961" w14:textId="77777777" w:rsidR="00ED2CA6" w:rsidRDefault="000648D9"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01F79C4A" w:rsidR="0093108E" w:rsidRDefault="000648D9">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sidR="002050C5">
        <w:rPr>
          <w:noProof/>
        </w:rPr>
        <w:t>3</w:t>
      </w:r>
      <w:r>
        <w:rPr>
          <w:noProof/>
        </w:rPr>
        <w:fldChar w:fldCharType="end"/>
      </w:r>
    </w:p>
    <w:p w14:paraId="75414BB7" w14:textId="3AB79D6C" w:rsidR="0093108E" w:rsidRDefault="000648D9">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sidR="002050C5">
        <w:rPr>
          <w:noProof/>
        </w:rPr>
        <w:t>3</w:t>
      </w:r>
      <w:r>
        <w:rPr>
          <w:noProof/>
        </w:rPr>
        <w:fldChar w:fldCharType="end"/>
      </w:r>
    </w:p>
    <w:p w14:paraId="6502B127" w14:textId="645BF934" w:rsidR="0093108E" w:rsidRDefault="000648D9">
      <w:pPr>
        <w:pStyle w:val="TOC2"/>
        <w:rPr>
          <w:rFonts w:asciiTheme="minorHAnsi" w:hAnsiTheme="minorHAnsi" w:cstheme="minorBidi"/>
          <w:noProof/>
          <w:sz w:val="22"/>
          <w:szCs w:val="22"/>
        </w:rPr>
      </w:pPr>
      <w:r>
        <w:rPr>
          <w:noProof/>
        </w:rPr>
        <w:t>2.2  Figures using the ‘figure caption’ and ‘figure description’ Styles</w:t>
      </w:r>
      <w:r>
        <w:rPr>
          <w:noProof/>
        </w:rPr>
        <w:tab/>
      </w:r>
      <w:r>
        <w:rPr>
          <w:noProof/>
        </w:rPr>
        <w:fldChar w:fldCharType="begin"/>
      </w:r>
      <w:r>
        <w:rPr>
          <w:noProof/>
        </w:rPr>
        <w:instrText xml:space="preserve"> PAGEREF _Toc407145096 \h </w:instrText>
      </w:r>
      <w:r>
        <w:rPr>
          <w:noProof/>
        </w:rPr>
      </w:r>
      <w:r>
        <w:rPr>
          <w:noProof/>
        </w:rPr>
        <w:fldChar w:fldCharType="separate"/>
      </w:r>
      <w:r w:rsidR="002050C5">
        <w:rPr>
          <w:rFonts w:hint="eastAsia"/>
          <w:b/>
          <w:bCs/>
          <w:noProof/>
          <w:lang w:eastAsia="zh-CN"/>
        </w:rPr>
        <w:t>错误</w:t>
      </w:r>
      <w:r w:rsidR="002050C5">
        <w:rPr>
          <w:rFonts w:hint="eastAsia"/>
          <w:b/>
          <w:bCs/>
          <w:noProof/>
          <w:lang w:eastAsia="zh-CN"/>
        </w:rPr>
        <w:t>!</w:t>
      </w:r>
      <w:r w:rsidR="002050C5">
        <w:rPr>
          <w:rFonts w:hint="eastAsia"/>
          <w:b/>
          <w:bCs/>
          <w:noProof/>
          <w:lang w:eastAsia="zh-CN"/>
        </w:rPr>
        <w:t>未定义书签。</w:t>
      </w:r>
      <w:r>
        <w:rPr>
          <w:noProof/>
        </w:rPr>
        <w:fldChar w:fldCharType="end"/>
      </w:r>
    </w:p>
    <w:p w14:paraId="335300CE" w14:textId="000B3E92" w:rsidR="0093108E" w:rsidRDefault="000648D9">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sidR="002050C5">
        <w:rPr>
          <w:noProof/>
        </w:rPr>
        <w:t>15</w:t>
      </w:r>
      <w:r>
        <w:rPr>
          <w:noProof/>
        </w:rPr>
        <w:fldChar w:fldCharType="end"/>
      </w:r>
    </w:p>
    <w:p w14:paraId="1252BE4C" w14:textId="2ECC5C71" w:rsidR="0093108E" w:rsidRDefault="000648D9">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sidR="002050C5">
        <w:rPr>
          <w:noProof/>
        </w:rPr>
        <w:t>16</w:t>
      </w:r>
      <w:r>
        <w:rPr>
          <w:noProof/>
        </w:rPr>
        <w:fldChar w:fldCharType="end"/>
      </w:r>
    </w:p>
    <w:p w14:paraId="0B5B2CD3" w14:textId="1F174E49" w:rsidR="0093108E" w:rsidRDefault="000648D9">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sidR="002050C5">
        <w:rPr>
          <w:noProof/>
        </w:rPr>
        <w:t>16</w:t>
      </w:r>
      <w:r>
        <w:rPr>
          <w:noProof/>
        </w:rPr>
        <w:fldChar w:fldCharType="end"/>
      </w:r>
    </w:p>
    <w:p w14:paraId="43D34B81" w14:textId="44F47C46" w:rsidR="0093108E" w:rsidRDefault="000648D9">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sidR="002050C5">
        <w:rPr>
          <w:noProof/>
        </w:rPr>
        <w:t>16</w:t>
      </w:r>
      <w:r>
        <w:rPr>
          <w:noProof/>
        </w:rPr>
        <w:fldChar w:fldCharType="end"/>
      </w:r>
    </w:p>
    <w:p w14:paraId="1C047E30" w14:textId="11BAD735" w:rsidR="0093108E" w:rsidRDefault="000648D9">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sidR="002050C5">
        <w:rPr>
          <w:noProof/>
        </w:rPr>
        <w:t>16</w:t>
      </w:r>
      <w:r>
        <w:rPr>
          <w:noProof/>
        </w:rPr>
        <w:fldChar w:fldCharType="end"/>
      </w:r>
    </w:p>
    <w:p w14:paraId="7369C79C" w14:textId="46D8C155" w:rsidR="0093108E" w:rsidRDefault="000648D9">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sidR="002050C5">
        <w:rPr>
          <w:noProof/>
        </w:rPr>
        <w:t>17</w:t>
      </w:r>
      <w:r>
        <w:rPr>
          <w:noProof/>
        </w:rPr>
        <w:fldChar w:fldCharType="end"/>
      </w:r>
    </w:p>
    <w:p w14:paraId="3C1B9326" w14:textId="62F1C7B5" w:rsidR="0093108E" w:rsidRDefault="000648D9">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sidR="002050C5">
        <w:rPr>
          <w:noProof/>
        </w:rPr>
        <w:t>17</w:t>
      </w:r>
      <w:r>
        <w:rPr>
          <w:noProof/>
        </w:rPr>
        <w:fldChar w:fldCharType="end"/>
      </w:r>
    </w:p>
    <w:p w14:paraId="08E8ECCE" w14:textId="77777777" w:rsidR="00687AEF" w:rsidRPr="00270EFA" w:rsidRDefault="000648D9"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0648D9" w:rsidP="009244F2">
      <w:pPr>
        <w:pStyle w:val="1"/>
      </w:pPr>
      <w:r>
        <w:lastRenderedPageBreak/>
        <w:t>List of Figures</w:t>
      </w:r>
    </w:p>
    <w:p w14:paraId="4CB1F867" w14:textId="77777777" w:rsidR="00017BF1" w:rsidRDefault="000648D9">
      <w:pPr>
        <w:rPr>
          <w:sz w:val="22"/>
          <w:szCs w:val="18"/>
          <w:lang w:eastAsia="zh-CN"/>
        </w:rPr>
      </w:pPr>
      <w:r>
        <w:rPr>
          <w:sz w:val="22"/>
          <w:szCs w:val="18"/>
          <w:lang w:eastAsia="zh-CN"/>
        </w:rPr>
        <w:t>Figure 1.1</w:t>
      </w:r>
      <w:r>
        <w:rPr>
          <w:sz w:val="22"/>
          <w:szCs w:val="18"/>
          <w:lang w:eastAsia="zh-CN"/>
        </w:rPr>
        <w:tab/>
        <w:t>Main features of the Zumo 32U4 robot</w:t>
      </w:r>
    </w:p>
    <w:p w14:paraId="62937782" w14:textId="06B2A0F6" w:rsidR="00054AD4" w:rsidRDefault="000648D9" w:rsidP="00054AD4">
      <w:pPr>
        <w:tabs>
          <w:tab w:val="left" w:pos="8265"/>
        </w:tabs>
        <w:rPr>
          <w:rFonts w:ascii="Times New Roman" w:hAnsi="Times New Roman" w:cs="Times New Roman"/>
          <w:color w:val="000000"/>
          <w:shd w:val="clear" w:color="auto" w:fill="FFFFFF"/>
        </w:rPr>
      </w:pPr>
      <w:r>
        <w:rPr>
          <w:rFonts w:hint="eastAsia"/>
          <w:sz w:val="22"/>
          <w:szCs w:val="18"/>
          <w:lang w:eastAsia="zh-CN"/>
        </w:rPr>
        <w:t>F</w:t>
      </w:r>
      <w:r>
        <w:rPr>
          <w:sz w:val="22"/>
          <w:szCs w:val="18"/>
          <w:lang w:eastAsia="zh-CN"/>
        </w:rPr>
        <w:t xml:space="preserve">igure 2.1       Decision tree example for surviver on Titanic </w:t>
      </w:r>
      <w:r>
        <w:rPr>
          <w:rFonts w:ascii="Times New Roman" w:hAnsi="Times New Roman" w:cs="Times New Roman"/>
          <w:color w:val="000000"/>
          <w:shd w:val="clear" w:color="auto" w:fill="FFFFFF"/>
        </w:rPr>
        <w:t>(Wikipedia Contributors, 2019)</w:t>
      </w:r>
    </w:p>
    <w:p w14:paraId="5AF0D480" w14:textId="12AE9B5D" w:rsidR="00E52D1E" w:rsidRPr="00F2345A" w:rsidRDefault="00E52D1E" w:rsidP="00E52D1E">
      <w:pPr>
        <w:tabs>
          <w:tab w:val="left" w:pos="8265"/>
        </w:tabs>
        <w:rPr>
          <w:sz w:val="22"/>
          <w:szCs w:val="18"/>
          <w:lang w:eastAsia="zh-CN"/>
        </w:rPr>
      </w:pPr>
      <w:r>
        <w:rPr>
          <w:sz w:val="22"/>
          <w:szCs w:val="18"/>
          <w:lang w:eastAsia="zh-CN"/>
        </w:rPr>
        <w:t>Figure 2.2       General process for GA</w:t>
      </w:r>
    </w:p>
    <w:p w14:paraId="60656436" w14:textId="4A9AE75B" w:rsidR="008051D2" w:rsidRDefault="008051D2" w:rsidP="008051D2">
      <w:pPr>
        <w:tabs>
          <w:tab w:val="left" w:pos="8265"/>
        </w:tabs>
        <w:rPr>
          <w:sz w:val="22"/>
          <w:szCs w:val="18"/>
          <w:lang w:eastAsia="zh-CN"/>
        </w:rPr>
      </w:pPr>
      <w:r>
        <w:rPr>
          <w:rFonts w:hint="eastAsia"/>
          <w:sz w:val="22"/>
          <w:szCs w:val="18"/>
          <w:lang w:eastAsia="zh-CN"/>
        </w:rPr>
        <w:t>F</w:t>
      </w:r>
      <w:r>
        <w:rPr>
          <w:sz w:val="22"/>
          <w:szCs w:val="18"/>
          <w:lang w:eastAsia="zh-CN"/>
        </w:rPr>
        <w:t>igure 2.3       General procedure for reinforcement learning</w:t>
      </w:r>
    </w:p>
    <w:p w14:paraId="0DD5B797" w14:textId="77777777" w:rsidR="00E52D1E" w:rsidRPr="008051D2" w:rsidRDefault="00E52D1E" w:rsidP="00054AD4">
      <w:pPr>
        <w:tabs>
          <w:tab w:val="left" w:pos="8265"/>
        </w:tabs>
        <w:rPr>
          <w:sz w:val="22"/>
          <w:szCs w:val="18"/>
          <w:lang w:eastAsia="zh-CN"/>
        </w:rPr>
      </w:pP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333A23FC" w14:textId="77777777" w:rsidR="00017BF1" w:rsidRDefault="00017BF1">
      <w:pPr>
        <w:rPr>
          <w:sz w:val="22"/>
          <w:szCs w:val="18"/>
          <w:lang w:eastAsia="zh-CN"/>
        </w:rPr>
      </w:pPr>
    </w:p>
    <w:p w14:paraId="588338F6" w14:textId="77777777" w:rsidR="00017BF1" w:rsidRDefault="00017BF1">
      <w:pPr>
        <w:rPr>
          <w:sz w:val="22"/>
          <w:szCs w:val="18"/>
          <w:lang w:eastAsia="zh-CN"/>
        </w:rPr>
      </w:pPr>
    </w:p>
    <w:p w14:paraId="3D2D1AF8" w14:textId="77777777" w:rsidR="00017BF1" w:rsidRDefault="00017BF1">
      <w:pPr>
        <w:rPr>
          <w:sz w:val="22"/>
          <w:szCs w:val="18"/>
          <w:lang w:eastAsia="zh-CN"/>
        </w:rPr>
      </w:pPr>
    </w:p>
    <w:p w14:paraId="067081A0" w14:textId="77777777" w:rsidR="00017BF1" w:rsidRDefault="00017BF1">
      <w:pPr>
        <w:rPr>
          <w:sz w:val="22"/>
          <w:szCs w:val="18"/>
          <w:lang w:eastAsia="zh-CN"/>
        </w:rPr>
      </w:pPr>
    </w:p>
    <w:p w14:paraId="25298F53" w14:textId="77777777" w:rsidR="00017BF1" w:rsidRDefault="00017BF1">
      <w:pPr>
        <w:rPr>
          <w:sz w:val="22"/>
          <w:szCs w:val="18"/>
          <w:lang w:eastAsia="zh-CN"/>
        </w:rPr>
      </w:pPr>
    </w:p>
    <w:p w14:paraId="466C1F78" w14:textId="77777777" w:rsidR="00017BF1" w:rsidRDefault="00017BF1">
      <w:pPr>
        <w:rPr>
          <w:sz w:val="22"/>
          <w:szCs w:val="18"/>
          <w:lang w:eastAsia="zh-CN"/>
        </w:rPr>
      </w:pPr>
    </w:p>
    <w:p w14:paraId="3D0020E6" w14:textId="77777777" w:rsidR="00017BF1" w:rsidRDefault="00017BF1">
      <w:pPr>
        <w:rPr>
          <w:sz w:val="22"/>
          <w:szCs w:val="18"/>
          <w:lang w:eastAsia="zh-CN"/>
        </w:rPr>
      </w:pPr>
    </w:p>
    <w:p w14:paraId="48FAFD62" w14:textId="77777777" w:rsidR="00017BF1" w:rsidRDefault="00017BF1">
      <w:pPr>
        <w:rPr>
          <w:sz w:val="22"/>
          <w:szCs w:val="18"/>
          <w:lang w:eastAsia="zh-CN"/>
        </w:rPr>
      </w:pPr>
    </w:p>
    <w:p w14:paraId="5FD76CAB" w14:textId="77777777" w:rsidR="00017BF1" w:rsidRDefault="00017BF1">
      <w:pPr>
        <w:rPr>
          <w:sz w:val="22"/>
          <w:szCs w:val="18"/>
          <w:lang w:eastAsia="zh-CN"/>
        </w:rPr>
      </w:pPr>
    </w:p>
    <w:p w14:paraId="6670D4AE" w14:textId="77777777" w:rsidR="00017BF1" w:rsidRDefault="00017BF1">
      <w:pPr>
        <w:rPr>
          <w:sz w:val="22"/>
          <w:szCs w:val="18"/>
          <w:lang w:eastAsia="zh-CN"/>
        </w:rPr>
      </w:pPr>
    </w:p>
    <w:p w14:paraId="119BFB05" w14:textId="77777777" w:rsidR="00017BF1" w:rsidRDefault="00017BF1">
      <w:pPr>
        <w:rPr>
          <w:sz w:val="22"/>
          <w:szCs w:val="18"/>
          <w:lang w:eastAsia="zh-CN"/>
        </w:rPr>
      </w:pPr>
    </w:p>
    <w:p w14:paraId="27F9A032" w14:textId="77777777" w:rsidR="00017BF1" w:rsidRDefault="00017BF1">
      <w:pPr>
        <w:rPr>
          <w:sz w:val="22"/>
          <w:szCs w:val="18"/>
          <w:lang w:eastAsia="zh-CN"/>
        </w:rPr>
      </w:pPr>
    </w:p>
    <w:p w14:paraId="2E836C8A" w14:textId="77777777" w:rsidR="00017BF1" w:rsidRDefault="00017BF1">
      <w:pPr>
        <w:rPr>
          <w:sz w:val="22"/>
          <w:szCs w:val="18"/>
          <w:lang w:eastAsia="zh-CN"/>
        </w:rPr>
      </w:pPr>
    </w:p>
    <w:p w14:paraId="02E7C3D3" w14:textId="77777777" w:rsidR="00017BF1" w:rsidRDefault="00017BF1">
      <w:pPr>
        <w:rPr>
          <w:sz w:val="22"/>
          <w:szCs w:val="18"/>
          <w:lang w:eastAsia="zh-CN"/>
        </w:rPr>
      </w:pPr>
    </w:p>
    <w:p w14:paraId="0935459F" w14:textId="77777777" w:rsidR="00017BF1" w:rsidRDefault="00017BF1">
      <w:pPr>
        <w:rPr>
          <w:sz w:val="22"/>
          <w:szCs w:val="18"/>
          <w:lang w:eastAsia="zh-CN"/>
        </w:rPr>
      </w:pPr>
    </w:p>
    <w:p w14:paraId="5BBC9504" w14:textId="77777777" w:rsidR="009244F2" w:rsidRDefault="000648D9" w:rsidP="009244F2">
      <w:pPr>
        <w:pStyle w:val="1"/>
      </w:pPr>
      <w:r>
        <w:lastRenderedPageBreak/>
        <w:t>List of Tables</w:t>
      </w:r>
    </w:p>
    <w:p w14:paraId="6CAD9364" w14:textId="77777777" w:rsidR="00524821" w:rsidRDefault="000648D9"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5D49B114" w:rsidR="00524821" w:rsidRDefault="000648D9"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01971435" w14:textId="4F8AE85F" w:rsidR="006E72E0" w:rsidRDefault="006E72E0" w:rsidP="006E72E0">
      <w:pPr>
        <w:tabs>
          <w:tab w:val="left" w:pos="8265"/>
        </w:tabs>
        <w:rPr>
          <w:sz w:val="22"/>
          <w:szCs w:val="18"/>
          <w:lang w:eastAsia="zh-CN"/>
        </w:rPr>
      </w:pPr>
      <w:r>
        <w:rPr>
          <w:rFonts w:hint="eastAsia"/>
          <w:sz w:val="22"/>
          <w:szCs w:val="18"/>
          <w:lang w:eastAsia="zh-CN"/>
        </w:rPr>
        <w:t>T</w:t>
      </w:r>
      <w:r>
        <w:rPr>
          <w:sz w:val="22"/>
          <w:szCs w:val="18"/>
          <w:lang w:eastAsia="zh-CN"/>
        </w:rPr>
        <w:t>able 2.3</w:t>
      </w:r>
      <w:r w:rsidR="00E52D1E">
        <w:rPr>
          <w:sz w:val="22"/>
          <w:szCs w:val="18"/>
          <w:lang w:eastAsia="zh-CN"/>
        </w:rPr>
        <w:t>:</w:t>
      </w:r>
      <w:r>
        <w:rPr>
          <w:sz w:val="22"/>
          <w:szCs w:val="18"/>
          <w:lang w:eastAsia="zh-CN"/>
        </w:rPr>
        <w:t xml:space="preserve"> Bayesian example for sumo robot</w:t>
      </w:r>
    </w:p>
    <w:p w14:paraId="6F1B3397" w14:textId="77777777" w:rsidR="006E72E0" w:rsidRPr="006E72E0" w:rsidRDefault="006E72E0" w:rsidP="00524821">
      <w:pPr>
        <w:tabs>
          <w:tab w:val="left" w:pos="8265"/>
        </w:tabs>
        <w:rPr>
          <w:sz w:val="22"/>
          <w:szCs w:val="18"/>
          <w:lang w:eastAsia="zh-CN"/>
        </w:rPr>
      </w:pP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4438F6A8" w14:textId="77777777" w:rsidR="009244F2" w:rsidRDefault="009244F2" w:rsidP="009244F2"/>
    <w:p w14:paraId="585B5FC6" w14:textId="77777777" w:rsidR="009244F2" w:rsidRDefault="009244F2" w:rsidP="009244F2"/>
    <w:p w14:paraId="4476197A" w14:textId="77777777" w:rsidR="009244F2" w:rsidRDefault="009244F2" w:rsidP="009244F2"/>
    <w:p w14:paraId="01BC4267" w14:textId="77777777" w:rsidR="009244F2" w:rsidRDefault="009244F2" w:rsidP="009244F2"/>
    <w:p w14:paraId="2E4C1E2B" w14:textId="77777777" w:rsidR="009244F2" w:rsidRDefault="009244F2" w:rsidP="009244F2"/>
    <w:p w14:paraId="392E2CAB" w14:textId="77777777" w:rsidR="009244F2" w:rsidRDefault="009244F2" w:rsidP="009244F2"/>
    <w:p w14:paraId="3B746CD2" w14:textId="77777777" w:rsidR="009244F2" w:rsidRDefault="009244F2" w:rsidP="009244F2"/>
    <w:p w14:paraId="7C7F7FD0" w14:textId="77777777" w:rsidR="009244F2" w:rsidRDefault="009244F2" w:rsidP="009244F2"/>
    <w:p w14:paraId="4257525D" w14:textId="77777777" w:rsidR="009244F2" w:rsidRDefault="009244F2" w:rsidP="009244F2"/>
    <w:p w14:paraId="7F8C590C" w14:textId="77777777" w:rsidR="009244F2" w:rsidRDefault="009244F2" w:rsidP="009244F2"/>
    <w:p w14:paraId="46412AA1" w14:textId="77777777" w:rsidR="009244F2" w:rsidRDefault="000648D9" w:rsidP="009244F2">
      <w:pPr>
        <w:pStyle w:val="1"/>
      </w:pPr>
      <w:r>
        <w:lastRenderedPageBreak/>
        <w:t>List of Abbreviations</w:t>
      </w:r>
    </w:p>
    <w:p w14:paraId="4D0D3356" w14:textId="77777777" w:rsidR="00017BF1" w:rsidRPr="005A1686" w:rsidRDefault="000648D9">
      <w:pPr>
        <w:rPr>
          <w:sz w:val="22"/>
          <w:szCs w:val="18"/>
          <w:lang w:eastAsia="zh-CN"/>
        </w:rPr>
      </w:pPr>
      <w:r w:rsidRPr="005A1686">
        <w:rPr>
          <w:rFonts w:hint="eastAsia"/>
          <w:sz w:val="22"/>
          <w:szCs w:val="18"/>
          <w:lang w:eastAsia="zh-CN"/>
        </w:rPr>
        <w:t>B</w:t>
      </w:r>
      <w:r w:rsidRPr="005A1686">
        <w:rPr>
          <w:sz w:val="22"/>
          <w:szCs w:val="18"/>
          <w:lang w:eastAsia="zh-CN"/>
        </w:rPr>
        <w:t>EAST</w:t>
      </w:r>
      <w:r w:rsidRPr="005A1686">
        <w:rPr>
          <w:sz w:val="22"/>
          <w:szCs w:val="18"/>
          <w:lang w:eastAsia="zh-CN"/>
        </w:rPr>
        <w:tab/>
        <w:t>Bio-inspired Evolutionary Agent Simulation Toolkit</w:t>
      </w:r>
    </w:p>
    <w:p w14:paraId="0E7743B6" w14:textId="77777777" w:rsidR="002B71C8" w:rsidRPr="005A1686" w:rsidRDefault="000648D9">
      <w:pPr>
        <w:rPr>
          <w:sz w:val="22"/>
          <w:szCs w:val="18"/>
          <w:lang w:eastAsia="zh-CN"/>
        </w:rPr>
      </w:pPr>
      <w:r w:rsidRPr="005A1686">
        <w:rPr>
          <w:rFonts w:hint="eastAsia"/>
          <w:sz w:val="22"/>
          <w:szCs w:val="18"/>
          <w:lang w:eastAsia="zh-CN"/>
        </w:rPr>
        <w:t>G</w:t>
      </w:r>
      <w:r w:rsidRPr="005A1686">
        <w:rPr>
          <w:sz w:val="22"/>
          <w:szCs w:val="18"/>
          <w:lang w:eastAsia="zh-CN"/>
        </w:rPr>
        <w:t>A</w:t>
      </w:r>
      <w:r w:rsidRPr="005A1686">
        <w:rPr>
          <w:sz w:val="22"/>
          <w:szCs w:val="18"/>
          <w:lang w:eastAsia="zh-CN"/>
        </w:rPr>
        <w:tab/>
      </w:r>
      <w:r w:rsidRPr="005A1686">
        <w:rPr>
          <w:sz w:val="22"/>
          <w:szCs w:val="18"/>
          <w:lang w:eastAsia="zh-CN"/>
        </w:rPr>
        <w:tab/>
        <w:t>Genetic algorithm</w:t>
      </w:r>
    </w:p>
    <w:p w14:paraId="106D4BF3" w14:textId="77777777" w:rsidR="002B71C8" w:rsidRPr="005A1686" w:rsidRDefault="000648D9">
      <w:pPr>
        <w:rPr>
          <w:sz w:val="21"/>
          <w:szCs w:val="16"/>
          <w:lang w:eastAsia="zh-CN"/>
        </w:rPr>
        <w:sectPr w:rsidR="002B71C8" w:rsidRPr="005A1686"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sidRPr="005A1686">
        <w:rPr>
          <w:sz w:val="22"/>
          <w:szCs w:val="18"/>
          <w:lang w:eastAsia="zh-CN"/>
        </w:rPr>
        <w:t xml:space="preserve">FLC </w:t>
      </w:r>
      <w:r w:rsidRPr="005A1686">
        <w:rPr>
          <w:sz w:val="22"/>
          <w:szCs w:val="18"/>
          <w:lang w:eastAsia="zh-CN"/>
        </w:rPr>
        <w:tab/>
      </w:r>
      <w:r w:rsidRPr="005A1686">
        <w:rPr>
          <w:sz w:val="22"/>
          <w:szCs w:val="18"/>
          <w:lang w:eastAsia="zh-CN"/>
        </w:rPr>
        <w:tab/>
        <w:t>Fuzzy Logic Control</w:t>
      </w:r>
    </w:p>
    <w:p w14:paraId="4C0770E9" w14:textId="77777777" w:rsidR="00687AEF" w:rsidRDefault="000648D9">
      <w:pPr>
        <w:pStyle w:val="1"/>
      </w:pPr>
      <w:bookmarkStart w:id="3" w:name="_Toc407145090"/>
      <w:r>
        <w:lastRenderedPageBreak/>
        <w:t xml:space="preserve">Chapter </w:t>
      </w:r>
      <w:smartTag w:uri="urn:schemas-microsoft-com:office:cs:smarttags" w:element="NumConv6p0">
        <w:smartTagPr>
          <w:attr w:name="val" w:val="1"/>
          <w:attr w:name="sch" w:val="1"/>
        </w:smartTagPr>
        <w:r>
          <w:t>1</w:t>
        </w:r>
      </w:smartTag>
      <w:r>
        <w:br/>
      </w:r>
      <w:bookmarkEnd w:id="3"/>
      <w:r w:rsidR="00652F8D">
        <w:t>Introduction</w:t>
      </w:r>
    </w:p>
    <w:p w14:paraId="548366FF" w14:textId="77777777" w:rsidR="00687AEF" w:rsidRDefault="000648D9"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01C7E802" w14:textId="44E57E91" w:rsidR="004977F3" w:rsidRDefault="004977F3" w:rsidP="00CD1027">
      <w:pPr>
        <w:rPr>
          <w:sz w:val="22"/>
          <w:szCs w:val="18"/>
          <w:lang w:eastAsia="zh-CN"/>
        </w:rPr>
      </w:pPr>
      <w:r w:rsidRPr="004977F3">
        <w:rPr>
          <w:sz w:val="22"/>
          <w:szCs w:val="18"/>
          <w:lang w:eastAsia="zh-CN"/>
        </w:rPr>
        <w:t>This project aims to design an excellent robot high-level control system, which is the 'brain' of the non-arm Zumo robot. The control system would have its own strategy and drive the robot's movement during the competition. As for the strategy, it can be assigned with a specific action in different cases, or the robot can develop its own strategy, which may be related to the evolutionary algorithm. And this will be discussed later in the report.</w:t>
      </w:r>
    </w:p>
    <w:p w14:paraId="090C19EB" w14:textId="5DCEC236" w:rsidR="00CD1027" w:rsidRPr="00CD1027" w:rsidRDefault="000648D9"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t>
      </w:r>
      <w:r w:rsidR="004977F3">
        <w:rPr>
          <w:sz w:val="22"/>
          <w:szCs w:val="18"/>
          <w:lang w:eastAsia="zh-CN"/>
        </w:rPr>
        <w:t>broader</w:t>
      </w:r>
      <w:r w:rsidR="0012066D">
        <w:rPr>
          <w:sz w:val="22"/>
          <w:szCs w:val="18"/>
          <w:lang w:eastAsia="zh-CN"/>
        </w:rPr>
        <w:t xml:space="preserve">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25203B44" w:rsidR="00495D64" w:rsidRDefault="000648D9"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Sumo league.</w:t>
      </w:r>
    </w:p>
    <w:p w14:paraId="47ECDD83" w14:textId="77777777" w:rsidR="00495D64" w:rsidRDefault="000648D9"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0648D9"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2CA5696C" w14:textId="62F1A363" w:rsidR="002C122E" w:rsidRPr="002C122E" w:rsidRDefault="000648D9" w:rsidP="0093703D">
      <w:pPr>
        <w:rPr>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w:t>
      </w:r>
      <w:r w:rsidR="009933AA">
        <w:rPr>
          <w:sz w:val="22"/>
          <w:szCs w:val="18"/>
          <w:lang w:eastAsia="zh-CN"/>
        </w:rPr>
        <w:t xml:space="preserve">prevalent </w:t>
      </w:r>
      <w:r w:rsidRPr="008B399A">
        <w:rPr>
          <w:sz w:val="22"/>
          <w:szCs w:val="18"/>
          <w:lang w:eastAsia="zh-CN"/>
        </w:rPr>
        <w:t xml:space="preserve">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60CA12CC" w14:textId="77777777" w:rsidR="004F1DE5" w:rsidRDefault="000648D9"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0648D9" w:rsidP="008241CC">
      <w:pPr>
        <w:pStyle w:val="af5"/>
        <w:numPr>
          <w:ilvl w:val="0"/>
          <w:numId w:val="23"/>
        </w:numPr>
        <w:ind w:firstLineChars="0"/>
        <w:rPr>
          <w:sz w:val="22"/>
          <w:szCs w:val="18"/>
        </w:rPr>
      </w:pPr>
      <w:r>
        <w:rPr>
          <w:sz w:val="22"/>
          <w:szCs w:val="18"/>
          <w:lang w:eastAsia="zh-CN"/>
        </w:rPr>
        <w:t>To get familiar with the hardware functions of Zumo robot.</w:t>
      </w:r>
    </w:p>
    <w:p w14:paraId="0BA53098" w14:textId="77777777" w:rsidR="0012066D" w:rsidRDefault="000648D9"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0648D9"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0648D9"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775EBFE0" w14:textId="2A810FAE" w:rsidR="00BD0718" w:rsidRPr="0093703D" w:rsidRDefault="000648D9" w:rsidP="00BD0718">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bookmarkEnd w:id="4"/>
    <w:p w14:paraId="08F3F1F5" w14:textId="77777777" w:rsidR="00687AEF" w:rsidRDefault="000648D9"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0648D9"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396EEC4C" w14:textId="77777777" w:rsidR="00C022CB" w:rsidRDefault="000648D9"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0659AE95" w:rsidR="008A0F1A" w:rsidRDefault="000648D9" w:rsidP="008A0F1A">
      <w:pPr>
        <w:pStyle w:val="4"/>
        <w:numPr>
          <w:ilvl w:val="1"/>
          <w:numId w:val="20"/>
        </w:numPr>
        <w:rPr>
          <w:sz w:val="22"/>
          <w:szCs w:val="22"/>
          <w:lang w:eastAsia="zh-CN"/>
        </w:rPr>
      </w:pPr>
      <w:r>
        <w:rPr>
          <w:sz w:val="22"/>
          <w:szCs w:val="22"/>
          <w:lang w:eastAsia="zh-CN"/>
        </w:rPr>
        <w:t>Ethical, legal, and social issues</w:t>
      </w:r>
    </w:p>
    <w:p w14:paraId="5C659CD5" w14:textId="77777777" w:rsidR="009933AA" w:rsidRPr="00373116" w:rsidRDefault="009933AA" w:rsidP="009933AA">
      <w:pPr>
        <w:rPr>
          <w:sz w:val="22"/>
          <w:szCs w:val="18"/>
          <w:lang w:eastAsia="zh-CN"/>
        </w:rPr>
      </w:pPr>
      <w:r w:rsidRPr="00373116">
        <w:rPr>
          <w:sz w:val="22"/>
          <w:szCs w:val="18"/>
          <w:lang w:eastAsia="zh-CN"/>
        </w:rPr>
        <w:t>This project is trying to avoid all ethical issue. All the data used in developing the software are from the Zumo robot sensor data and the BEAST, no personal data or classify data contains in this project. All Arduino library and BEAST external code that used in developing the software are open sources. And these codes were not credited as own work. These codes will be downloaded and put in a separate folder in the repositories to avoid plagiarisms.</w:t>
      </w:r>
    </w:p>
    <w:p w14:paraId="398B4626" w14:textId="413E8DFE" w:rsidR="009933AA" w:rsidRPr="00373116" w:rsidRDefault="009933AA" w:rsidP="009933AA">
      <w:pPr>
        <w:rPr>
          <w:sz w:val="22"/>
          <w:szCs w:val="18"/>
          <w:lang w:eastAsia="zh-CN"/>
        </w:rPr>
      </w:pPr>
      <w:r w:rsidRPr="00373116">
        <w:rPr>
          <w:sz w:val="22"/>
          <w:szCs w:val="18"/>
          <w:lang w:eastAsia="zh-CN"/>
        </w:rPr>
        <w:t>And this project’s code and ideas should not be used in the military field or any field that could cause violence action.</w:t>
      </w:r>
    </w:p>
    <w:p w14:paraId="24E397A0" w14:textId="69FE3476" w:rsidR="00687AEF" w:rsidRDefault="000648D9"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4A3CADB1" w14:textId="77777777" w:rsidR="00CE5768" w:rsidRDefault="000648D9"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0648D9"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2465B09A" w:rsidR="005B6B87" w:rsidRDefault="00B62A47" w:rsidP="00524821">
      <w:pPr>
        <w:rPr>
          <w:color w:val="000000"/>
          <w:sz w:val="22"/>
          <w:szCs w:val="18"/>
          <w:shd w:val="clear" w:color="auto" w:fill="FFFFFF"/>
          <w:lang w:eastAsia="zh-CN"/>
        </w:rPr>
      </w:pPr>
      <w:r>
        <w:rPr>
          <w:color w:val="000000"/>
          <w:sz w:val="22"/>
          <w:szCs w:val="18"/>
          <w:shd w:val="clear" w:color="auto" w:fill="FFFFFF"/>
          <w:lang w:eastAsia="zh-CN"/>
        </w:rPr>
        <w:t>Regarding</w:t>
      </w:r>
      <w:r w:rsidR="000648D9">
        <w:rPr>
          <w:color w:val="000000"/>
          <w:sz w:val="22"/>
          <w:szCs w:val="18"/>
          <w:shd w:val="clear" w:color="auto" w:fill="FFFFFF"/>
          <w:lang w:eastAsia="zh-CN"/>
        </w:rPr>
        <w:t xml:space="preserve"> the contest environment</w:t>
      </w:r>
      <w:r>
        <w:rPr>
          <w:color w:val="000000"/>
          <w:sz w:val="22"/>
          <w:szCs w:val="18"/>
          <w:shd w:val="clear" w:color="auto" w:fill="FFFFFF"/>
          <w:lang w:eastAsia="zh-CN"/>
        </w:rPr>
        <w:t>, i</w:t>
      </w:r>
      <w:r w:rsidR="000648D9">
        <w:rPr>
          <w:color w:val="000000"/>
          <w:sz w:val="22"/>
          <w:szCs w:val="18"/>
          <w:shd w:val="clear" w:color="auto" w:fill="FFFFFF"/>
          <w:lang w:eastAsia="zh-CN"/>
        </w:rPr>
        <w:t xml:space="preserve">t’s a large, flat ring. </w:t>
      </w:r>
      <w:r>
        <w:rPr>
          <w:color w:val="000000"/>
          <w:sz w:val="22"/>
          <w:szCs w:val="18"/>
          <w:shd w:val="clear" w:color="auto" w:fill="FFFFFF"/>
          <w:lang w:eastAsia="zh-CN"/>
        </w:rPr>
        <w:t>The ring</w:t>
      </w:r>
      <w:r w:rsidR="000648D9">
        <w:rPr>
          <w:color w:val="000000"/>
          <w:sz w:val="22"/>
          <w:szCs w:val="18"/>
          <w:shd w:val="clear" w:color="auto" w:fill="FFFFFF"/>
          <w:lang w:eastAsia="zh-CN"/>
        </w:rPr>
        <w:t xml:space="preserve"> made of smooth, rigid wood. The top surface is dull black, and all of these black areas are in bounds. </w:t>
      </w:r>
    </w:p>
    <w:p w14:paraId="26174B4B" w14:textId="5EAEA5BA" w:rsidR="00B62A47" w:rsidRDefault="00B62A47" w:rsidP="00524821">
      <w:pPr>
        <w:rPr>
          <w:color w:val="000000"/>
          <w:sz w:val="22"/>
          <w:szCs w:val="18"/>
          <w:shd w:val="clear" w:color="auto" w:fill="FFFFFF"/>
          <w:lang w:eastAsia="zh-CN"/>
        </w:rPr>
      </w:pPr>
      <w:r w:rsidRPr="00B62A47">
        <w:rPr>
          <w:color w:val="000000"/>
          <w:sz w:val="22"/>
          <w:szCs w:val="18"/>
          <w:shd w:val="clear" w:color="auto" w:fill="FFFFFF"/>
          <w:lang w:eastAsia="zh-CN"/>
        </w:rPr>
        <w:t>A robot usually started by pressing a button or other ways, such as hand-clapping, a whistle and so forth. After start command, the contestants immediately leave the exterior area around the ring. And the robot should move and start the competition. However, if the robot does not move for a long time after the start command. It will be punished or judged for losing the round.</w:t>
      </w:r>
    </w:p>
    <w:p w14:paraId="37F63A27" w14:textId="0ECBB485" w:rsidR="00A35856" w:rsidRDefault="000648D9" w:rsidP="00524821">
      <w:pPr>
        <w:rPr>
          <w:color w:val="000000"/>
          <w:sz w:val="22"/>
          <w:szCs w:val="18"/>
          <w:shd w:val="clear" w:color="auto" w:fill="FFFFFF"/>
          <w:lang w:eastAsia="zh-CN"/>
        </w:rPr>
      </w:pPr>
      <w:r>
        <w:rPr>
          <w:color w:val="000000"/>
          <w:sz w:val="22"/>
          <w:szCs w:val="18"/>
          <w:shd w:val="clear" w:color="auto" w:fill="FFFFFF"/>
          <w:lang w:eastAsia="zh-CN"/>
        </w:rPr>
        <w:t xml:space="preserve">During the round, all people and object must be kept out of the ring to avoid distracting the robots or altering </w:t>
      </w:r>
      <w:r w:rsidR="00F75724">
        <w:rPr>
          <w:color w:val="000000"/>
          <w:sz w:val="22"/>
          <w:szCs w:val="18"/>
          <w:shd w:val="clear" w:color="auto" w:fill="FFFFFF"/>
          <w:lang w:eastAsia="zh-CN"/>
        </w:rPr>
        <w:t>it’s</w:t>
      </w:r>
      <w:r>
        <w:rPr>
          <w:color w:val="000000"/>
          <w:sz w:val="22"/>
          <w:szCs w:val="18"/>
          <w:shd w:val="clear" w:color="auto" w:fill="FFFFFF"/>
          <w:lang w:eastAsia="zh-CN"/>
        </w:rPr>
        <w:t xml:space="preserve"> outcome. Upon pressing the start buttons, each robot must not move at all for five seconds.</w:t>
      </w:r>
    </w:p>
    <w:p w14:paraId="7C21C221" w14:textId="30737F9A"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w:t>
      </w:r>
      <w:r w:rsidR="00F75724">
        <w:rPr>
          <w:color w:val="000000"/>
          <w:sz w:val="22"/>
          <w:szCs w:val="18"/>
          <w:shd w:val="clear" w:color="auto" w:fill="FFFFFF"/>
          <w:lang w:eastAsia="zh-CN"/>
        </w:rPr>
        <w:t>the</w:t>
      </w:r>
      <w:r>
        <w:rPr>
          <w:color w:val="000000"/>
          <w:sz w:val="22"/>
          <w:szCs w:val="18"/>
          <w:shd w:val="clear" w:color="auto" w:fill="FFFFFF"/>
          <w:lang w:eastAsia="zh-CN"/>
        </w:rPr>
        <w:t xml:space="preserve">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w:t>
      </w:r>
      <w:r w:rsidR="00F75724">
        <w:rPr>
          <w:color w:val="000000"/>
          <w:sz w:val="22"/>
          <w:szCs w:val="18"/>
          <w:shd w:val="clear" w:color="auto" w:fill="FFFFFF"/>
          <w:lang w:eastAsia="zh-CN"/>
        </w:rPr>
        <w:t>pushed</w:t>
      </w:r>
      <w:r w:rsidR="00BC0B26">
        <w:rPr>
          <w:color w:val="000000"/>
          <w:sz w:val="22"/>
          <w:szCs w:val="18"/>
          <w:shd w:val="clear" w:color="auto" w:fill="FFFFFF"/>
          <w:lang w:eastAsia="zh-CN"/>
        </w:rPr>
        <w:t xml:space="preserve"> out.</w:t>
      </w:r>
    </w:p>
    <w:p w14:paraId="362175A2" w14:textId="77777777" w:rsidR="00BC0B26"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413BAA79"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41C9FC31" w:rsidR="00BC0B26" w:rsidRPr="00BC0B26" w:rsidRDefault="000648D9"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r w:rsidR="003458C6">
        <w:rPr>
          <w:rFonts w:eastAsia="宋体"/>
          <w:color w:val="2A2A2A"/>
          <w:sz w:val="22"/>
          <w:szCs w:val="22"/>
          <w:lang w:val="en-US" w:eastAsia="zh-CN"/>
        </w:rPr>
        <w:t xml:space="preserve"> The robot’s action and strategy, and the way that evolve the robot</w:t>
      </w:r>
      <w:r w:rsidR="00E05739">
        <w:rPr>
          <w:rFonts w:eastAsia="宋体"/>
          <w:color w:val="2A2A2A"/>
          <w:sz w:val="22"/>
          <w:szCs w:val="22"/>
          <w:lang w:val="en-US" w:eastAsia="zh-CN"/>
        </w:rPr>
        <w:t>’s</w:t>
      </w:r>
      <w:r w:rsidR="003458C6">
        <w:rPr>
          <w:rFonts w:eastAsia="宋体"/>
          <w:color w:val="2A2A2A"/>
          <w:sz w:val="22"/>
          <w:szCs w:val="22"/>
          <w:lang w:val="en-US" w:eastAsia="zh-CN"/>
        </w:rPr>
        <w:t xml:space="preserve"> strategy should</w:t>
      </w:r>
      <w:r w:rsidR="00B62A47">
        <w:rPr>
          <w:rFonts w:eastAsia="宋体"/>
          <w:color w:val="2A2A2A"/>
          <w:sz w:val="22"/>
          <w:szCs w:val="22"/>
          <w:lang w:val="en-US" w:eastAsia="zh-CN"/>
        </w:rPr>
        <w:t xml:space="preserve"> be impact</w:t>
      </w:r>
      <w:r w:rsidR="00F75724">
        <w:rPr>
          <w:rFonts w:eastAsia="宋体"/>
          <w:color w:val="2A2A2A"/>
          <w:sz w:val="22"/>
          <w:szCs w:val="22"/>
          <w:lang w:val="en-US" w:eastAsia="zh-CN"/>
        </w:rPr>
        <w:t>ed</w:t>
      </w:r>
      <w:r w:rsidR="003458C6">
        <w:rPr>
          <w:rFonts w:eastAsia="宋体"/>
          <w:color w:val="2A2A2A"/>
          <w:sz w:val="22"/>
          <w:szCs w:val="22"/>
          <w:lang w:val="en-US" w:eastAsia="zh-CN"/>
        </w:rPr>
        <w:t xml:space="preserve"> </w:t>
      </w:r>
      <w:r w:rsidR="00B62A47">
        <w:rPr>
          <w:rFonts w:eastAsia="宋体"/>
          <w:color w:val="2A2A2A"/>
          <w:sz w:val="22"/>
          <w:szCs w:val="22"/>
          <w:lang w:val="en-US" w:eastAsia="zh-CN"/>
        </w:rPr>
        <w:t>by</w:t>
      </w:r>
      <w:r w:rsidR="003458C6">
        <w:rPr>
          <w:rFonts w:eastAsia="宋体"/>
          <w:color w:val="2A2A2A"/>
          <w:sz w:val="22"/>
          <w:szCs w:val="22"/>
          <w:lang w:val="en-US" w:eastAsia="zh-CN"/>
        </w:rPr>
        <w:t xml:space="preserve"> the rules as well.</w:t>
      </w:r>
      <w:r w:rsidR="00E05739">
        <w:rPr>
          <w:rFonts w:eastAsia="宋体"/>
          <w:color w:val="2A2A2A"/>
          <w:sz w:val="22"/>
          <w:szCs w:val="22"/>
          <w:lang w:val="en-US" w:eastAsia="zh-CN"/>
        </w:rPr>
        <w:t xml:space="preserve"> For example, the robot’s should not stay stil</w:t>
      </w:r>
      <w:r w:rsidR="00F75724">
        <w:rPr>
          <w:rFonts w:eastAsia="宋体"/>
          <w:color w:val="2A2A2A"/>
          <w:sz w:val="22"/>
          <w:szCs w:val="22"/>
          <w:lang w:val="en-US" w:eastAsia="zh-CN"/>
        </w:rPr>
        <w:t>l</w:t>
      </w:r>
      <w:r w:rsidR="00E05739">
        <w:rPr>
          <w:rFonts w:eastAsia="宋体"/>
          <w:color w:val="2A2A2A"/>
          <w:sz w:val="22"/>
          <w:szCs w:val="22"/>
          <w:lang w:val="en-US" w:eastAsia="zh-CN"/>
        </w:rPr>
        <w:t xml:space="preserve"> to</w:t>
      </w:r>
      <w:r w:rsidR="00B62A47">
        <w:rPr>
          <w:rFonts w:eastAsia="宋体"/>
          <w:color w:val="2A2A2A"/>
          <w:sz w:val="22"/>
          <w:szCs w:val="22"/>
          <w:lang w:val="en-US" w:eastAsia="zh-CN"/>
        </w:rPr>
        <w:t>o</w:t>
      </w:r>
      <w:r w:rsidR="00E05739">
        <w:rPr>
          <w:rFonts w:eastAsia="宋体"/>
          <w:color w:val="2A2A2A"/>
          <w:sz w:val="22"/>
          <w:szCs w:val="22"/>
          <w:lang w:val="en-US" w:eastAsia="zh-CN"/>
        </w:rPr>
        <w:t xml:space="preserve"> long, even this is part of </w:t>
      </w:r>
      <w:r w:rsidR="00F75724">
        <w:rPr>
          <w:rFonts w:eastAsia="宋体"/>
          <w:color w:val="2A2A2A"/>
          <w:sz w:val="22"/>
          <w:szCs w:val="22"/>
          <w:lang w:val="en-US" w:eastAsia="zh-CN"/>
        </w:rPr>
        <w:t xml:space="preserve">the </w:t>
      </w:r>
      <w:r w:rsidR="00E05739">
        <w:rPr>
          <w:rFonts w:eastAsia="宋体"/>
          <w:color w:val="2A2A2A"/>
          <w:sz w:val="22"/>
          <w:szCs w:val="22"/>
          <w:lang w:val="en-US" w:eastAsia="zh-CN"/>
        </w:rPr>
        <w:t>strateg</w:t>
      </w:r>
      <w:r w:rsidR="00B62A47">
        <w:rPr>
          <w:rFonts w:eastAsia="宋体"/>
          <w:color w:val="2A2A2A"/>
          <w:sz w:val="22"/>
          <w:szCs w:val="22"/>
          <w:lang w:val="en-US" w:eastAsia="zh-CN"/>
        </w:rPr>
        <w:t>y</w:t>
      </w:r>
      <w:r w:rsidR="00F75724">
        <w:rPr>
          <w:rFonts w:eastAsia="宋体"/>
          <w:color w:val="2A2A2A"/>
          <w:sz w:val="22"/>
          <w:szCs w:val="22"/>
          <w:lang w:val="en-US" w:eastAsia="zh-CN"/>
        </w:rPr>
        <w:t>, b</w:t>
      </w:r>
      <w:r w:rsidR="00E05739">
        <w:rPr>
          <w:rFonts w:eastAsia="宋体"/>
          <w:color w:val="2A2A2A"/>
          <w:sz w:val="22"/>
          <w:szCs w:val="22"/>
          <w:lang w:val="en-US" w:eastAsia="zh-CN"/>
        </w:rPr>
        <w:t xml:space="preserve">ecause </w:t>
      </w:r>
      <w:r w:rsidR="00B62A47">
        <w:rPr>
          <w:rFonts w:eastAsia="宋体"/>
          <w:color w:val="2A2A2A"/>
          <w:sz w:val="22"/>
          <w:szCs w:val="22"/>
          <w:lang w:val="en-US" w:eastAsia="zh-CN"/>
        </w:rPr>
        <w:t>the rule will punish the robot that doesn’t move for a</w:t>
      </w:r>
      <w:r w:rsidR="00F75724">
        <w:rPr>
          <w:rFonts w:eastAsia="宋体"/>
          <w:color w:val="2A2A2A"/>
          <w:sz w:val="22"/>
          <w:szCs w:val="22"/>
          <w:lang w:val="en-US" w:eastAsia="zh-CN"/>
        </w:rPr>
        <w:t xml:space="preserve">n extended </w:t>
      </w:r>
      <w:r w:rsidR="00B62A47">
        <w:rPr>
          <w:rFonts w:eastAsia="宋体"/>
          <w:color w:val="2A2A2A"/>
          <w:sz w:val="22"/>
          <w:szCs w:val="22"/>
          <w:lang w:val="en-US" w:eastAsia="zh-CN"/>
        </w:rPr>
        <w:t>period.</w:t>
      </w:r>
    </w:p>
    <w:p w14:paraId="6364BDF8" w14:textId="47CF6362" w:rsidR="00386E50" w:rsidRDefault="00386E50" w:rsidP="00056487">
      <w:pPr>
        <w:rPr>
          <w:sz w:val="22"/>
          <w:szCs w:val="18"/>
          <w:lang w:eastAsia="zh-CN"/>
        </w:rPr>
      </w:pPr>
      <w:r w:rsidRPr="00386E50">
        <w:rPr>
          <w:sz w:val="22"/>
          <w:szCs w:val="18"/>
          <w:lang w:eastAsia="zh-CN"/>
        </w:rPr>
        <w:lastRenderedPageBreak/>
        <w:t>There are pretty much studies in Sumo robot control and even more research on the general intelligence control system. And there are also different aspects of this project. Some are fucus on the low-level development, and some aim to design the hardware or the construction of the Sumo robot, others are focus on electronics aspect and so on. And this project is going to focus on the high-level design.</w:t>
      </w:r>
    </w:p>
    <w:p w14:paraId="2F7A0D49" w14:textId="016B7528" w:rsidR="009D751E" w:rsidRDefault="00CE6E89" w:rsidP="00056487">
      <w:pPr>
        <w:rPr>
          <w:rFonts w:ascii="Times New Roman" w:hAnsi="Times New Roman" w:cs="Times New Roman"/>
          <w:color w:val="000000"/>
          <w:shd w:val="clear" w:color="auto" w:fill="FFFFFF"/>
          <w:lang w:eastAsia="zh-CN"/>
        </w:rPr>
      </w:pPr>
      <w:r>
        <w:rPr>
          <w:sz w:val="22"/>
          <w:szCs w:val="18"/>
          <w:lang w:eastAsia="zh-CN"/>
        </w:rPr>
        <w:t>One study</w:t>
      </w:r>
      <w:r w:rsidR="00D221CD">
        <w:rPr>
          <w:sz w:val="22"/>
          <w:szCs w:val="18"/>
          <w:lang w:eastAsia="zh-CN"/>
        </w:rPr>
        <w:t xml:space="preserve">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hree</w:t>
      </w:r>
      <w:r w:rsidR="00191F08">
        <w:rPr>
          <w:sz w:val="22"/>
          <w:szCs w:val="18"/>
          <w:lang w:eastAsia="zh-CN"/>
        </w:rPr>
        <w:t xml:space="preserve"> sharp</w:t>
      </w:r>
      <w:r w:rsidR="00F83101">
        <w:rPr>
          <w:sz w:val="22"/>
          <w:szCs w:val="18"/>
          <w:lang w:eastAsia="zh-CN"/>
        </w:rPr>
        <w:t xml:space="preserve"> </w:t>
      </w:r>
      <w:r w:rsidR="00D221CD">
        <w:rPr>
          <w:sz w:val="22"/>
          <w:szCs w:val="18"/>
          <w:lang w:eastAsia="zh-CN"/>
        </w:rPr>
        <w:t>infrared</w:t>
      </w:r>
      <w:r w:rsidR="00F83101">
        <w:rPr>
          <w:sz w:val="22"/>
          <w:szCs w:val="18"/>
          <w:lang w:eastAsia="zh-CN"/>
        </w:rPr>
        <w:t xml:space="preserve">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127A2E37" w14:textId="7BB4F9EB" w:rsidR="00191F08" w:rsidRDefault="00191F08" w:rsidP="00056487">
      <w:pPr>
        <w:rPr>
          <w:sz w:val="22"/>
          <w:szCs w:val="18"/>
          <w:lang w:eastAsia="zh-CN"/>
        </w:rPr>
      </w:pPr>
      <w:r w:rsidRPr="00191F08">
        <w:rPr>
          <w:sz w:val="22"/>
          <w:szCs w:val="18"/>
          <w:lang w:eastAsia="zh-CN"/>
        </w:rPr>
        <w:t>Then the author develops the fuzzy rules, which are intuitive rules that can be driven by all possible scenarios with input sensor values. For example, one of the fuzzy rules is that, if S1 and S2 detect the weak signal and S3 detects a medium signal, the logical action of the robot is to control the motor to take a small turn to the right. The optimized rules for detection and tracking of the target are shown in below.</w:t>
      </w:r>
    </w:p>
    <w:p w14:paraId="0C3CFF3B" w14:textId="77777777" w:rsidR="009D751E" w:rsidRDefault="000648D9"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0648D9"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618B431D" w:rsidR="00B03C75" w:rsidRDefault="000648D9"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43F1B1B1" w14:textId="51A414C0" w:rsidR="00191F08" w:rsidRDefault="00191F08" w:rsidP="00B03C75">
      <w:pPr>
        <w:rPr>
          <w:sz w:val="22"/>
          <w:szCs w:val="18"/>
          <w:lang w:eastAsia="zh-CN"/>
        </w:rPr>
      </w:pPr>
      <w:r w:rsidRPr="00191F08">
        <w:rPr>
          <w:sz w:val="22"/>
          <w:szCs w:val="18"/>
          <w:lang w:eastAsia="zh-CN"/>
        </w:rPr>
        <w:t xml:space="preserve">The experiments result concluded as two aspects. First is the sensors perception area, when sumo robot is staying still, three proximity sensors detect moving object nearly for 0.02 second. The second experiment is when the head of the robot is against the object, and sensors cannot sense the opponent. Robot can starts in search mode and turn its head directed to the object, then speed up until hitting the object and push the opponent out of the ring. And the result shows, in this condition, which is in searching mode and rotational </w:t>
      </w:r>
      <w:r w:rsidRPr="00191F08">
        <w:rPr>
          <w:sz w:val="22"/>
          <w:szCs w:val="18"/>
          <w:lang w:eastAsia="zh-CN"/>
        </w:rPr>
        <w:lastRenderedPageBreak/>
        <w:t>motion, the robot can response and rotate, detect an opponent in 0.2 seconds as it’s within the sensor range and hit the opponents every time.</w:t>
      </w:r>
    </w:p>
    <w:p w14:paraId="1DEF64BE" w14:textId="6F66802B" w:rsidR="00191F08" w:rsidRDefault="00191F08" w:rsidP="00CE6E89">
      <w:pPr>
        <w:rPr>
          <w:sz w:val="22"/>
          <w:szCs w:val="18"/>
          <w:lang w:eastAsia="zh-CN"/>
        </w:rPr>
      </w:pPr>
      <w:r w:rsidRPr="00191F08">
        <w:rPr>
          <w:sz w:val="22"/>
          <w:szCs w:val="18"/>
          <w:lang w:eastAsia="zh-CN"/>
        </w:rPr>
        <w:t>In summary, compared with the traditional sumo robot control algorithm, the designed system takes minimum time for execution of control algorithms. And it also has advantages in fast sensing, localization and manoeuvring in time.</w:t>
      </w:r>
    </w:p>
    <w:p w14:paraId="1B6DF563" w14:textId="73B911DE" w:rsidR="00CE6E89" w:rsidRDefault="00CE6E89" w:rsidP="00CE6E89">
      <w:pPr>
        <w:rPr>
          <w:sz w:val="22"/>
          <w:szCs w:val="18"/>
          <w:lang w:eastAsia="zh-CN"/>
        </w:rPr>
      </w:pPr>
      <w:r>
        <w:rPr>
          <w:rFonts w:hint="eastAsia"/>
          <w:sz w:val="22"/>
          <w:szCs w:val="18"/>
          <w:lang w:eastAsia="zh-CN"/>
        </w:rPr>
        <w:t>S</w:t>
      </w:r>
      <w:r>
        <w:rPr>
          <w:sz w:val="22"/>
          <w:szCs w:val="18"/>
          <w:lang w:eastAsia="zh-CN"/>
        </w:rPr>
        <w:t>imilarly, another project also uses fuzzy logic as the main idea of sumo robot control. It</w:t>
      </w:r>
      <w:r w:rsidRPr="0066127F">
        <w:rPr>
          <w:sz w:val="22"/>
          <w:szCs w:val="18"/>
          <w:lang w:eastAsia="zh-CN"/>
        </w:rPr>
        <w:t xml:space="preserve"> </w:t>
      </w:r>
      <w:r>
        <w:rPr>
          <w:sz w:val="22"/>
          <w:szCs w:val="18"/>
          <w:lang w:eastAsia="zh-CN"/>
        </w:rPr>
        <w:t>uses</w:t>
      </w:r>
      <w:r w:rsidRPr="0066127F">
        <w:rPr>
          <w:sz w:val="22"/>
          <w:szCs w:val="18"/>
          <w:lang w:eastAsia="zh-CN"/>
        </w:rPr>
        <w:t xml:space="preserve"> the Neuro-Fuzzy (NF) hybrid system as the control system (Erdem, 2011). In other words, it uses two systems, which is ANN and Fuzzy Inference System (FIS). FIS is for detecting and tracking the opponent, which relates sensor output (IR sensor) to motor control pulses. ANN is used for rule extraction and tuning the FIS parameters. Furthermore, NEFCLASS model is introduced, which can be evaluated as a hybrid ANN-based system. NEFCLASS has an ANN like structure, which uses fuzzy parameters, or it can be interpreted a FIS implemented in a parallel structure. The primary function of NEFCLASS is to using a learning algorithm to create the structure (rule base) and tuning the parameters (fuzzy sets) of a fuzzy classifier from the system’s data. Or, in other words, NEFCLASS optimises the FIS parameters by adding and deleting the rules.</w:t>
      </w:r>
    </w:p>
    <w:p w14:paraId="646B8BB6" w14:textId="77777777" w:rsidR="00CE6E89" w:rsidRDefault="00CE6E89" w:rsidP="00CE6E89">
      <w:pPr>
        <w:rPr>
          <w:sz w:val="22"/>
          <w:szCs w:val="18"/>
          <w:lang w:eastAsia="zh-CN"/>
        </w:rPr>
      </w:pPr>
      <w:r w:rsidRPr="0066127F">
        <w:rPr>
          <w:sz w:val="22"/>
          <w:szCs w:val="18"/>
          <w:lang w:eastAsia="zh-CN"/>
        </w:rPr>
        <w:t>In this way, with FIS and NEFCLASS, the number of original fuzzy rules can be pruning down to less. With the optimized number of fuzzy rules, the robot’s control can respond faster than before.</w:t>
      </w:r>
    </w:p>
    <w:p w14:paraId="0CDBC087" w14:textId="1BE0829B" w:rsidR="00CE6E89" w:rsidRDefault="00CE6E89" w:rsidP="00CE6E89">
      <w:pPr>
        <w:rPr>
          <w:sz w:val="22"/>
          <w:szCs w:val="18"/>
          <w:lang w:eastAsia="zh-CN"/>
        </w:rPr>
      </w:pPr>
      <w:r w:rsidRPr="0066127F">
        <w:rPr>
          <w:sz w:val="22"/>
          <w:szCs w:val="18"/>
          <w:lang w:eastAsia="zh-CN"/>
        </w:rPr>
        <w:t>And the result shows that this NF control system can improve robot performance in the wrestling league. Compared to the traditional way (single fuzzy control), application of learning algorithm has provided 30% rule reduction, which improves the robot response speed in the competition. And the robot can attack the opponent with minimal manoeuvres.</w:t>
      </w:r>
      <w:r w:rsidR="00984849">
        <w:rPr>
          <w:sz w:val="22"/>
          <w:szCs w:val="18"/>
          <w:lang w:eastAsia="zh-CN"/>
        </w:rPr>
        <w:t xml:space="preserve"> The performance can be improved with adding extra sensor for sensing the opponent, which can be seen as the direction of future study.</w:t>
      </w:r>
    </w:p>
    <w:p w14:paraId="4685F0A6" w14:textId="4A4FF160" w:rsidR="00CE6E89" w:rsidRPr="00CE6E89" w:rsidRDefault="00CE6E89" w:rsidP="00B03C75">
      <w:pPr>
        <w:rPr>
          <w:sz w:val="22"/>
          <w:szCs w:val="18"/>
          <w:lang w:eastAsia="zh-CN"/>
        </w:rPr>
      </w:pPr>
      <w:r>
        <w:rPr>
          <w:sz w:val="22"/>
          <w:szCs w:val="18"/>
          <w:lang w:eastAsia="zh-CN"/>
        </w:rPr>
        <w:t xml:space="preserve">This is a good thought to develop a good control system. It's pretty much the low-level development. It's just like human work out to improve physical strength, but I would focus on brain development. However, the wrestling environment is uncertain, and the data is non-linear. Thus, the method that using ANN to improve fuzzy control is a good </w:t>
      </w:r>
      <w:r>
        <w:rPr>
          <w:rFonts w:hint="eastAsia"/>
          <w:sz w:val="22"/>
          <w:szCs w:val="18"/>
          <w:lang w:eastAsia="zh-CN"/>
        </w:rPr>
        <w:t>thought</w:t>
      </w:r>
      <w:r>
        <w:rPr>
          <w:sz w:val="22"/>
          <w:szCs w:val="18"/>
          <w:lang w:eastAsia="zh-CN"/>
        </w:rPr>
        <w:t xml:space="preserve"> for high-level control as well.</w:t>
      </w:r>
    </w:p>
    <w:p w14:paraId="3B365EEB" w14:textId="77777777" w:rsidR="00792B4D" w:rsidRDefault="000648D9" w:rsidP="00792B4D">
      <w:pPr>
        <w:tabs>
          <w:tab w:val="left" w:pos="8265"/>
        </w:tabs>
        <w:rPr>
          <w:sz w:val="22"/>
          <w:szCs w:val="18"/>
          <w:lang w:eastAsia="zh-CN"/>
        </w:rPr>
      </w:pPr>
      <w:r>
        <w:rPr>
          <w:rFonts w:hint="eastAsia"/>
          <w:sz w:val="22"/>
          <w:szCs w:val="18"/>
          <w:lang w:eastAsia="zh-CN"/>
        </w:rPr>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which are allocated to gene positions and can be controlled by the GA. The intensity of each 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0648D9" w:rsidP="00792B4D">
      <w:pPr>
        <w:tabs>
          <w:tab w:val="left" w:pos="8265"/>
        </w:tabs>
        <w:rPr>
          <w:sz w:val="22"/>
          <w:szCs w:val="18"/>
          <w:lang w:eastAsia="zh-CN"/>
        </w:rPr>
      </w:pPr>
      <w:r>
        <w:rPr>
          <w:sz w:val="22"/>
          <w:szCs w:val="18"/>
          <w:lang w:eastAsia="zh-CN"/>
        </w:rPr>
        <w:lastRenderedPageBreak/>
        <w:t>The genes for robot attributes and it’s controlled capability is shown below.</w:t>
      </w:r>
    </w:p>
    <w:p w14:paraId="61B97DB1" w14:textId="77777777" w:rsidR="00792B4D" w:rsidRPr="00792B4D" w:rsidRDefault="000648D9" w:rsidP="00792B4D">
      <w:pPr>
        <w:tabs>
          <w:tab w:val="left" w:pos="8265"/>
        </w:tabs>
        <w:jc w:val="center"/>
        <w:rPr>
          <w:sz w:val="22"/>
          <w:szCs w:val="18"/>
          <w:lang w:eastAsia="zh-CN"/>
        </w:rPr>
      </w:pPr>
      <w:r>
        <w:rPr>
          <w:noProof/>
        </w:rPr>
        <w:drawing>
          <wp:inline distT="0" distB="0" distL="0" distR="0" wp14:anchorId="7F6746D7" wp14:editId="719DB7A2">
            <wp:extent cx="3389386" cy="4510528"/>
            <wp:effectExtent l="0" t="0" r="190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3416344" cy="4546403"/>
                    </a:xfrm>
                    <a:prstGeom prst="rect">
                      <a:avLst/>
                    </a:prstGeom>
                  </pic:spPr>
                </pic:pic>
              </a:graphicData>
            </a:graphic>
          </wp:inline>
        </w:drawing>
      </w:r>
    </w:p>
    <w:p w14:paraId="2417DCB3" w14:textId="77777777" w:rsidR="00792B4D" w:rsidRDefault="000648D9"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CCBCF92" w14:textId="73AF42F7" w:rsidR="00EA5CA0" w:rsidRDefault="00EA5CA0" w:rsidP="00EA4634">
      <w:pPr>
        <w:tabs>
          <w:tab w:val="left" w:pos="8265"/>
        </w:tabs>
        <w:rPr>
          <w:sz w:val="22"/>
          <w:szCs w:val="18"/>
        </w:rPr>
      </w:pPr>
      <w:r w:rsidRPr="00EA5CA0">
        <w:rPr>
          <w:sz w:val="22"/>
          <w:szCs w:val="18"/>
        </w:rPr>
        <w:t>The process for each robot is, at the start of the fight, each robot receives a randomly selected mix of values, which is the combination characteristics for the robot. Then run the battle to determine the highest fitness. The fitness is defined as how many movements are required until it's defeated or stands last. The next step is the crossover and selection for the next generation. This project uses </w:t>
      </w:r>
      <w:r w:rsidRPr="00EA5CA0">
        <w:rPr>
          <w:rStyle w:val="af7"/>
          <w:color w:val="0E101A"/>
          <w:sz w:val="22"/>
          <w:szCs w:val="18"/>
        </w:rPr>
        <w:t>roulette wheel selection</w:t>
      </w:r>
      <w:r w:rsidRPr="00EA5CA0">
        <w:rPr>
          <w:sz w:val="22"/>
          <w:szCs w:val="18"/>
        </w:rPr>
        <w:t>, which distributes the probability for the selection of each robot based on their relative likelihood of the fitness. And 50% mutation rate per gene is also applied to increase the probability of changing the characteristics randomly. Finally, create a new generation and transfers the new generation in a new loop. After thousands of generations, the last robot stands in the ring is the final winning genes of the GA optimization.</w:t>
      </w:r>
    </w:p>
    <w:p w14:paraId="25A8FF6F" w14:textId="02B3EB68" w:rsidR="00EA5CA0" w:rsidRPr="00EA5CA0" w:rsidRDefault="00EA5CA0" w:rsidP="00EA4634">
      <w:pPr>
        <w:tabs>
          <w:tab w:val="left" w:pos="8265"/>
        </w:tabs>
        <w:rPr>
          <w:sz w:val="22"/>
          <w:szCs w:val="18"/>
          <w:lang w:eastAsia="zh-CN"/>
        </w:rPr>
      </w:pPr>
      <w:r w:rsidRPr="00EA5CA0">
        <w:rPr>
          <w:sz w:val="22"/>
          <w:szCs w:val="18"/>
          <w:lang w:eastAsia="zh-CN"/>
        </w:rPr>
        <w:t xml:space="preserve">The experiment concludes the top fittest genetic combinations and has generated 630 different sets of genes from 1200 generations. The result shows that there is no winning genes appeared in different variants. Therefore, the dominance of winning genes is random because no winning genetic combination appears in more than one variant. Isolated analysis of single capability levels does not provide the winning tactic for a robot. When comparing </w:t>
      </w:r>
      <w:r w:rsidRPr="00EA5CA0">
        <w:rPr>
          <w:sz w:val="22"/>
          <w:szCs w:val="18"/>
          <w:lang w:eastAsia="zh-CN"/>
        </w:rPr>
        <w:lastRenderedPageBreak/>
        <w:t>the individual with the combined genes, no pattern seems to exist because, in the winning genes, the dominant attributes do not possess the highest characteristic value. Probably because the random starting positions of each robot for each new fight, and the researchers say this need further study.</w:t>
      </w:r>
    </w:p>
    <w:p w14:paraId="1D21920B" w14:textId="28AEA0CE" w:rsidR="00565618" w:rsidRDefault="00565618" w:rsidP="00565618">
      <w:pPr>
        <w:tabs>
          <w:tab w:val="left" w:pos="8265"/>
        </w:tabs>
        <w:jc w:val="center"/>
        <w:rPr>
          <w:sz w:val="22"/>
          <w:szCs w:val="18"/>
          <w:lang w:eastAsia="zh-CN"/>
        </w:rPr>
      </w:pPr>
      <w:r>
        <w:rPr>
          <w:noProof/>
        </w:rPr>
        <w:drawing>
          <wp:inline distT="0" distB="0" distL="0" distR="0" wp14:anchorId="7C339AC9" wp14:editId="605E66C0">
            <wp:extent cx="3365607" cy="2089593"/>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1" r="1107" b="-1"/>
                    <a:stretch/>
                  </pic:blipFill>
                  <pic:spPr bwMode="auto">
                    <a:xfrm>
                      <a:off x="0" y="0"/>
                      <a:ext cx="3366375" cy="2090070"/>
                    </a:xfrm>
                    <a:prstGeom prst="rect">
                      <a:avLst/>
                    </a:prstGeom>
                    <a:ln>
                      <a:noFill/>
                    </a:ln>
                    <a:extLst>
                      <a:ext uri="{53640926-AAD7-44D8-BBD7-CCE9431645EC}">
                        <a14:shadowObscured xmlns:a14="http://schemas.microsoft.com/office/drawing/2010/main"/>
                      </a:ext>
                    </a:extLst>
                  </pic:spPr>
                </pic:pic>
              </a:graphicData>
            </a:graphic>
          </wp:inline>
        </w:drawing>
      </w:r>
    </w:p>
    <w:p w14:paraId="4E5BC292" w14:textId="081A85BB" w:rsidR="00565618" w:rsidRDefault="00565618" w:rsidP="00565618">
      <w:pPr>
        <w:tabs>
          <w:tab w:val="left" w:pos="8265"/>
        </w:tabs>
        <w:jc w:val="center"/>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7C88F8CC" w14:textId="2DF81CA2" w:rsidR="00EA5CA0" w:rsidRPr="00EA5CA0" w:rsidRDefault="00EA5CA0" w:rsidP="00EA5CA0">
      <w:pPr>
        <w:tabs>
          <w:tab w:val="left" w:pos="8265"/>
        </w:tabs>
        <w:rPr>
          <w:sz w:val="22"/>
          <w:szCs w:val="18"/>
          <w:lang w:eastAsia="zh-CN"/>
        </w:rPr>
      </w:pPr>
      <w:r>
        <w:rPr>
          <w:sz w:val="22"/>
          <w:szCs w:val="18"/>
          <w:lang w:eastAsia="zh-CN"/>
        </w:rPr>
        <w:t>Another result shows that different selection methods do influence the success of the robot. A roulette wheel selection distributes the gene proportionally, which led in this experiment to a low dominance of the generated genes compared to the results when using the randomness.</w:t>
      </w:r>
    </w:p>
    <w:p w14:paraId="6FA7039A" w14:textId="0C88AB67" w:rsidR="00524821" w:rsidRDefault="000648D9" w:rsidP="007C7B43">
      <w:pPr>
        <w:pStyle w:val="2"/>
        <w:tabs>
          <w:tab w:val="left" w:pos="7878"/>
        </w:tabs>
        <w:rPr>
          <w:sz w:val="22"/>
          <w:szCs w:val="22"/>
        </w:rPr>
      </w:pPr>
      <w:r w:rsidRPr="002C73E9">
        <w:rPr>
          <w:sz w:val="22"/>
          <w:szCs w:val="22"/>
        </w:rPr>
        <w:t>2.</w:t>
      </w:r>
      <w:r>
        <w:rPr>
          <w:sz w:val="22"/>
          <w:szCs w:val="22"/>
        </w:rPr>
        <w:t>2 Methods and Techniques</w:t>
      </w:r>
      <w:r w:rsidR="007C7B43">
        <w:rPr>
          <w:sz w:val="22"/>
          <w:szCs w:val="22"/>
        </w:rPr>
        <w:tab/>
      </w:r>
    </w:p>
    <w:p w14:paraId="75420E39" w14:textId="77777777" w:rsidR="00524821" w:rsidRDefault="000648D9"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46E9C2B6" w:rsidR="004A7B8C" w:rsidRDefault="000648D9" w:rsidP="00524821">
      <w:pPr>
        <w:rPr>
          <w:sz w:val="22"/>
          <w:szCs w:val="18"/>
          <w:lang w:eastAsia="zh-CN"/>
        </w:rPr>
      </w:pPr>
      <w:r>
        <w:rPr>
          <w:rFonts w:hint="eastAsia"/>
          <w:sz w:val="22"/>
          <w:szCs w:val="18"/>
          <w:lang w:eastAsia="zh-CN"/>
        </w:rPr>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w:t>
      </w:r>
      <w:r w:rsidR="00CC5C86">
        <w:rPr>
          <w:sz w:val="22"/>
          <w:szCs w:val="18"/>
          <w:lang w:eastAsia="zh-CN"/>
        </w:rPr>
        <w:t>technique</w:t>
      </w:r>
      <w:r w:rsidR="00F03C67">
        <w:rPr>
          <w:sz w:val="22"/>
          <w:szCs w:val="18"/>
          <w:lang w:eastAsia="zh-CN"/>
        </w:rPr>
        <w:t xml:space="preserve"> first compiles the experience of the operator or expert into fuzzy rules, then fuzzifies the real-time signal from the sensor. Use the fuzzed signal as the input of the fuzzy rule, completes the fuzzy inference and output the inference. </w:t>
      </w:r>
    </w:p>
    <w:p w14:paraId="1F55E8FF" w14:textId="6C1AE8DA" w:rsidR="0096091B" w:rsidRDefault="0096091B" w:rsidP="00EA4634">
      <w:pPr>
        <w:tabs>
          <w:tab w:val="left" w:pos="8265"/>
        </w:tabs>
        <w:rPr>
          <w:sz w:val="22"/>
          <w:szCs w:val="18"/>
          <w:lang w:eastAsia="zh-CN"/>
        </w:rPr>
      </w:pPr>
      <w:r w:rsidRPr="0096091B">
        <w:rPr>
          <w:sz w:val="22"/>
          <w:szCs w:val="18"/>
          <w:lang w:eastAsia="zh-CN"/>
        </w:rPr>
        <w:t xml:space="preserve">Several things are essential for defining a fuzzy controller. First is the fuzzy interface, which is for performing a conversion from a specific real value of the input into a fuzzy set. For example, in this project, it may transfer the proximity sensor output, such as a number value, to a fuzzy set, like low, medium or high. Secondly, the knowledge base, which is consist of data base and rule base. The data base stores all the input and the fuzzy set. At the same time, the rule base is the fuzzy rules usually based on expert knowledge or personal experiment. A series of relational words often connect fuzzy rules, and the most commonly used relational words are if-then, else, etc. Finally, is the inference and defuzzy-interface. The result of the inference indicates that the rule inference function of fuzzy control has </w:t>
      </w:r>
      <w:r w:rsidRPr="0096091B">
        <w:rPr>
          <w:sz w:val="22"/>
          <w:szCs w:val="18"/>
          <w:lang w:eastAsia="zh-CN"/>
        </w:rPr>
        <w:lastRenderedPageBreak/>
        <w:t>completed. However, the result obtained still cannot be used directly as a control variable. A conversion must be made to have a precise control variable output, which is the defuzzification. In this project, this could be used for determination of real value for directing of motors or other controls.</w:t>
      </w:r>
    </w:p>
    <w:p w14:paraId="1FB81ED7" w14:textId="548EB9A1" w:rsidR="00A1480B" w:rsidRDefault="000648D9" w:rsidP="00EA4634">
      <w:pPr>
        <w:tabs>
          <w:tab w:val="left" w:pos="8265"/>
        </w:tabs>
        <w:rPr>
          <w:sz w:val="22"/>
          <w:szCs w:val="18"/>
          <w:lang w:eastAsia="zh-CN"/>
        </w:rPr>
      </w:pPr>
      <w:r>
        <w:rPr>
          <w:rFonts w:hint="eastAsia"/>
          <w:sz w:val="22"/>
          <w:szCs w:val="18"/>
          <w:lang w:eastAsia="zh-CN"/>
        </w:rPr>
        <w:t>F</w:t>
      </w:r>
      <w:r>
        <w:rPr>
          <w:sz w:val="22"/>
          <w:szCs w:val="18"/>
          <w:lang w:eastAsia="zh-CN"/>
        </w:rPr>
        <w:t xml:space="preserve">uzzy logic control doesn't require an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w:t>
      </w:r>
      <w:r w:rsidR="0096091B">
        <w:rPr>
          <w:sz w:val="22"/>
          <w:szCs w:val="18"/>
          <w:lang w:eastAsia="zh-CN"/>
        </w:rPr>
        <w:t>primary</w:t>
      </w:r>
      <w:r>
        <w:rPr>
          <w:sz w:val="22"/>
          <w:szCs w:val="18"/>
          <w:lang w:eastAsia="zh-CN"/>
        </w:rPr>
        <w:t xml:space="preserve"> basis of control based on a large amount of personal experience, knowledge and strategy in the sumo league.</w:t>
      </w:r>
    </w:p>
    <w:p w14:paraId="7583E762" w14:textId="77777777" w:rsidR="002B71C8" w:rsidRDefault="000648D9"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5E62AD0F" w14:textId="7AE0D285" w:rsidR="0096091B" w:rsidRDefault="0096091B" w:rsidP="00971505">
      <w:pPr>
        <w:tabs>
          <w:tab w:val="left" w:pos="8265"/>
        </w:tabs>
        <w:rPr>
          <w:sz w:val="22"/>
          <w:szCs w:val="18"/>
          <w:lang w:eastAsia="zh-CN"/>
        </w:rPr>
      </w:pPr>
      <w:r w:rsidRPr="0096091B">
        <w:rPr>
          <w:sz w:val="22"/>
          <w:szCs w:val="18"/>
          <w:lang w:eastAsia="zh-CN"/>
        </w:rPr>
        <w:t>Similarly to FLC, the performance of the decision tree based control system also depends more on personal experience and strategy in a wrestling robot. As one kind of supervised learning, the decision tree can be well applied in the classification as well as the regression problem.</w:t>
      </w:r>
    </w:p>
    <w:p w14:paraId="2DD484A1" w14:textId="7CCD000F" w:rsidR="0096091B" w:rsidRDefault="0096091B" w:rsidP="00971505">
      <w:pPr>
        <w:tabs>
          <w:tab w:val="left" w:pos="8265"/>
        </w:tabs>
        <w:rPr>
          <w:sz w:val="22"/>
          <w:szCs w:val="18"/>
          <w:lang w:eastAsia="zh-CN"/>
        </w:rPr>
      </w:pPr>
      <w:r w:rsidRPr="0096091B">
        <w:rPr>
          <w:sz w:val="22"/>
          <w:szCs w:val="18"/>
          <w:lang w:eastAsia="zh-CN"/>
        </w:rPr>
        <w:t>The decision tree algorithm uses a tree structure and uses layers of reasoning to achieve the final classification. It’s consist of one root node, leaf node and internal node. Root node contains a full set of samples; the internal node corresponding characteristic attribute and the internal node represented the final result or decision.</w:t>
      </w:r>
    </w:p>
    <w:p w14:paraId="170DC664" w14:textId="04EB7483" w:rsidR="003A19D9"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example, in </w:t>
      </w:r>
      <w:r w:rsidR="0096091B">
        <w:rPr>
          <w:sz w:val="22"/>
          <w:szCs w:val="18"/>
          <w:lang w:eastAsia="zh-CN"/>
        </w:rPr>
        <w:t>F</w:t>
      </w:r>
      <w:r>
        <w:rPr>
          <w:sz w:val="22"/>
          <w:szCs w:val="18"/>
          <w:lang w:eastAsia="zh-CN"/>
        </w:rPr>
        <w:t>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0648D9" w:rsidP="000E45CC">
      <w:pPr>
        <w:tabs>
          <w:tab w:val="left" w:pos="8265"/>
        </w:tabs>
        <w:jc w:val="center"/>
        <w:rPr>
          <w:sz w:val="22"/>
          <w:szCs w:val="18"/>
          <w:lang w:eastAsia="zh-CN"/>
        </w:rPr>
      </w:pPr>
      <w:r>
        <w:rPr>
          <w:noProof/>
        </w:rPr>
        <w:drawing>
          <wp:inline distT="0" distB="0" distL="0" distR="0" wp14:anchorId="3129DB6A" wp14:editId="07EF1445">
            <wp:extent cx="3258030" cy="307202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5"/>
                    <a:stretch>
                      <a:fillRect/>
                    </a:stretch>
                  </pic:blipFill>
                  <pic:spPr>
                    <a:xfrm>
                      <a:off x="0" y="0"/>
                      <a:ext cx="3272313" cy="3085495"/>
                    </a:xfrm>
                    <a:prstGeom prst="rect">
                      <a:avLst/>
                    </a:prstGeom>
                  </pic:spPr>
                </pic:pic>
              </a:graphicData>
            </a:graphic>
          </wp:inline>
        </w:drawing>
      </w:r>
    </w:p>
    <w:p w14:paraId="0E1EC5ED" w14:textId="77777777" w:rsidR="000E45CC" w:rsidRDefault="000648D9"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0007ADB" w14:textId="77777777" w:rsidR="0096091B" w:rsidRDefault="0096091B" w:rsidP="00971505">
      <w:pPr>
        <w:tabs>
          <w:tab w:val="left" w:pos="8265"/>
        </w:tabs>
        <w:rPr>
          <w:sz w:val="22"/>
          <w:szCs w:val="18"/>
          <w:lang w:eastAsia="zh-CN"/>
        </w:rPr>
      </w:pPr>
      <w:r w:rsidRPr="0096091B">
        <w:rPr>
          <w:sz w:val="22"/>
          <w:szCs w:val="18"/>
          <w:lang w:eastAsia="zh-CN"/>
        </w:rPr>
        <w:lastRenderedPageBreak/>
        <w:t xml:space="preserve">Basically, there are three-step to build the decision tree. First is the feature selection, and it's determining which features are going to make judgements. In the training data set, there may be many attributes of each sample, and the effects of different attributes are different. Therefore, the function of feature selection is to screen out the features that are more relevant to the classification results. In short, it's intended to find out the features with strong classification ability. After the features are selected, the next step is to generate the decision tree. It's triggered from the root node, calculated purity for the node. The feature with the most purity is selected as the node feature, and the child nodes are established according to different values of the feature. Each child node is generated in the same way until purity is the lowest, or there are no features to choose from.  </w:t>
      </w:r>
    </w:p>
    <w:p w14:paraId="48C1888F" w14:textId="77777777" w:rsidR="0096091B" w:rsidRDefault="0096091B" w:rsidP="00971505">
      <w:pPr>
        <w:tabs>
          <w:tab w:val="left" w:pos="8265"/>
        </w:tabs>
        <w:rPr>
          <w:sz w:val="22"/>
          <w:szCs w:val="18"/>
          <w:lang w:eastAsia="zh-CN"/>
        </w:rPr>
      </w:pPr>
      <w:r w:rsidRPr="0096091B">
        <w:rPr>
          <w:sz w:val="22"/>
          <w:szCs w:val="18"/>
          <w:lang w:eastAsia="zh-CN"/>
        </w:rPr>
        <w:t>The key things here is the word ‘purity’. It’s deciding which is the optimal partition feature. And it means if most of the sample that contained in one tree node belongs to one category, then we say this tree node is pretty pure. There are mainly two ways of representing purity, which is the information entropy and Gini index. According to this, three decision tree algorithm is introduced, including ID3, C4.5 and CRAT. ID3 based on information gain to choose features. C4.5 is quite similar to ID3, which use information gain ratio. And CRAT uses the Gini index to select features, which can be used in both classification and regression problem.</w:t>
      </w:r>
    </w:p>
    <w:p w14:paraId="34FA323A" w14:textId="77777777" w:rsidR="0096091B" w:rsidRPr="0096091B" w:rsidRDefault="0096091B" w:rsidP="0096091B">
      <w:pPr>
        <w:rPr>
          <w:sz w:val="22"/>
          <w:szCs w:val="18"/>
          <w:lang w:eastAsia="zh-CN"/>
        </w:rPr>
      </w:pPr>
      <w:r w:rsidRPr="0096091B">
        <w:rPr>
          <w:sz w:val="22"/>
          <w:szCs w:val="18"/>
          <w:lang w:eastAsia="zh-CN"/>
        </w:rPr>
        <w:t>After generating the decision tree, a final step is an option, which is pruning. The primary purpose of pruning is to prevent overfitting by removing unnecessary branches.</w:t>
      </w:r>
    </w:p>
    <w:p w14:paraId="7253BFC6" w14:textId="77777777" w:rsidR="0096091B" w:rsidRDefault="0096091B" w:rsidP="0096091B">
      <w:pPr>
        <w:rPr>
          <w:sz w:val="22"/>
          <w:szCs w:val="18"/>
          <w:lang w:eastAsia="zh-CN"/>
        </w:rPr>
      </w:pPr>
      <w:r w:rsidRPr="0096091B">
        <w:rPr>
          <w:sz w:val="22"/>
          <w:szCs w:val="18"/>
          <w:lang w:eastAsia="zh-CN"/>
        </w:rPr>
        <w:t xml:space="preserve">Furthermore, random forest is another possible solution for the control system, which made of many independent decision trees. When performing a classification task, new input samples are entered, and each decision tree in the forest is judging and classified separately. Each decision tree will get its own classification result. And the conclusion that most of the decision tree classified is the final result for the random forest. </w:t>
      </w:r>
    </w:p>
    <w:p w14:paraId="4ADAA268" w14:textId="3F7E7B7A" w:rsidR="008452C8" w:rsidRDefault="000648D9" w:rsidP="0096091B">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4AD2220" w:rsidR="00481BF0" w:rsidRDefault="000648D9" w:rsidP="008452C8">
      <w:pPr>
        <w:rPr>
          <w:sz w:val="22"/>
          <w:szCs w:val="18"/>
          <w:lang w:eastAsia="zh-CN"/>
        </w:rPr>
      </w:pPr>
      <w:r>
        <w:rPr>
          <w:rFonts w:hint="eastAsia"/>
          <w:sz w:val="22"/>
          <w:szCs w:val="18"/>
          <w:lang w:eastAsia="zh-CN"/>
        </w:rPr>
        <w:t>A</w:t>
      </w:r>
      <w:r>
        <w:rPr>
          <w:sz w:val="22"/>
          <w:szCs w:val="18"/>
          <w:lang w:eastAsia="zh-CN"/>
        </w:rPr>
        <w:t xml:space="preserve">n artificial neural network (ANN) is a computing model, which is composed of a large number of artificial neurons connected to each other. Each node represents a specific output function. Each connection between two nodes represents a weighted value for a signal passing through the connection, which is called the weight. The network itself is usually an approximation of a </w:t>
      </w:r>
      <w:r w:rsidR="002E11A7">
        <w:rPr>
          <w:rFonts w:hint="eastAsia"/>
          <w:sz w:val="22"/>
          <w:szCs w:val="18"/>
          <w:lang w:eastAsia="zh-CN"/>
        </w:rPr>
        <w:t>spe</w:t>
      </w:r>
      <w:r w:rsidR="002E11A7">
        <w:rPr>
          <w:sz w:val="22"/>
          <w:szCs w:val="18"/>
          <w:lang w:eastAsia="zh-CN"/>
        </w:rPr>
        <w:t xml:space="preserve">cific </w:t>
      </w:r>
      <w:r>
        <w:rPr>
          <w:sz w:val="22"/>
          <w:szCs w:val="18"/>
          <w:lang w:eastAsia="zh-CN"/>
        </w:rPr>
        <w:t>algorithm or function or an expression of a logic strategy.</w:t>
      </w:r>
    </w:p>
    <w:p w14:paraId="3927F697" w14:textId="3E6D53C9" w:rsidR="008452C8" w:rsidRDefault="000648D9" w:rsidP="008452C8">
      <w:pPr>
        <w:rPr>
          <w:sz w:val="22"/>
          <w:szCs w:val="18"/>
          <w:lang w:eastAsia="zh-CN"/>
        </w:rPr>
      </w:pPr>
      <w:r>
        <w:rPr>
          <w:sz w:val="22"/>
          <w:szCs w:val="18"/>
          <w:lang w:eastAsia="zh-CN"/>
        </w:rPr>
        <w:t xml:space="preserve">Feedforward neural network (FNN) is one kind of ANN. It's the </w:t>
      </w:r>
      <w:r w:rsidR="002E11A7">
        <w:rPr>
          <w:sz w:val="22"/>
          <w:szCs w:val="18"/>
          <w:lang w:eastAsia="zh-CN"/>
        </w:rPr>
        <w:t>most straightforward</w:t>
      </w:r>
      <w:r>
        <w:rPr>
          <w:sz w:val="22"/>
          <w:szCs w:val="18"/>
          <w:lang w:eastAsia="zh-CN"/>
        </w:rPr>
        <w:t xml:space="preserve"> and widely used type of ANN. In this network, the information moves in only by forward. There are no cycles or loops in the network.</w:t>
      </w:r>
    </w:p>
    <w:p w14:paraId="0E286563" w14:textId="221657E3" w:rsidR="002E11A7" w:rsidRDefault="002E11A7" w:rsidP="00971505">
      <w:pPr>
        <w:tabs>
          <w:tab w:val="left" w:pos="8265"/>
        </w:tabs>
        <w:rPr>
          <w:sz w:val="22"/>
          <w:szCs w:val="18"/>
          <w:lang w:eastAsia="zh-CN"/>
        </w:rPr>
      </w:pPr>
      <w:r w:rsidRPr="002E11A7">
        <w:rPr>
          <w:sz w:val="22"/>
          <w:szCs w:val="18"/>
          <w:lang w:eastAsia="zh-CN"/>
        </w:rPr>
        <w:t xml:space="preserve">For this project, the sensor value can be the input of the network, and output is the generated strategy. Moreover, the ANN’s parameter (e.g. weight, basis) can be adjusted or </w:t>
      </w:r>
      <w:r w:rsidRPr="002E11A7">
        <w:rPr>
          <w:sz w:val="22"/>
          <w:szCs w:val="18"/>
          <w:lang w:eastAsia="zh-CN"/>
        </w:rPr>
        <w:lastRenderedPageBreak/>
        <w:t>optimized or evolved through training. Thus, a different way of optimization can be applied, such as Neuro-fuzzy or GA with FNN.</w:t>
      </w:r>
    </w:p>
    <w:p w14:paraId="26A370A6" w14:textId="7F94E529" w:rsidR="00133646"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67254DD2" w14:textId="04DFE56C" w:rsidR="00E1364F" w:rsidRDefault="004219C4" w:rsidP="00971505">
      <w:pPr>
        <w:tabs>
          <w:tab w:val="left" w:pos="8265"/>
        </w:tabs>
        <w:rPr>
          <w:sz w:val="22"/>
          <w:szCs w:val="18"/>
          <w:lang w:eastAsia="zh-CN"/>
        </w:rPr>
      </w:pPr>
      <w:r>
        <w:rPr>
          <w:rFonts w:hint="eastAsia"/>
          <w:sz w:val="22"/>
          <w:szCs w:val="18"/>
          <w:lang w:eastAsia="zh-CN"/>
        </w:rPr>
        <w:t>Bay</w:t>
      </w:r>
      <w:r>
        <w:rPr>
          <w:sz w:val="22"/>
          <w:szCs w:val="18"/>
          <w:lang w:eastAsia="zh-CN"/>
        </w:rPr>
        <w:t xml:space="preserve">esian is a kind of classificaiton method. For example, if a robot’s right proximity sensor detect obstacle while the left IR detect nothing, then this situation can be classify as obstacle in the right hand side of the robot. </w:t>
      </w:r>
      <w:r w:rsidR="008611B3">
        <w:rPr>
          <w:sz w:val="22"/>
          <w:szCs w:val="18"/>
          <w:lang w:eastAsia="zh-CN"/>
        </w:rPr>
        <w:t>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2399B804" w:rsidR="00342DA7" w:rsidRDefault="00342DA7" w:rsidP="00971505">
      <w:pPr>
        <w:tabs>
          <w:tab w:val="left" w:pos="8265"/>
        </w:tabs>
        <w:rPr>
          <w:sz w:val="22"/>
          <w:szCs w:val="18"/>
          <w:lang w:eastAsia="zh-CN"/>
        </w:rPr>
      </w:pPr>
      <w:r>
        <w:rPr>
          <w:rFonts w:hint="eastAsia"/>
          <w:sz w:val="22"/>
          <w:szCs w:val="18"/>
          <w:lang w:eastAsia="zh-CN"/>
        </w:rPr>
        <w:t>O</w:t>
      </w:r>
      <w:r>
        <w:rPr>
          <w:sz w:val="22"/>
          <w:szCs w:val="18"/>
          <w:lang w:eastAsia="zh-CN"/>
        </w:rPr>
        <w:t>ne example for sumo robot can be shown as below. For proximity sensor, 0 means the distant to obstacle is close, 1 means the distant is far, 2 means too far. For line sensor, 0 means out of ring, 1 means in the ring.</w:t>
      </w:r>
    </w:p>
    <w:tbl>
      <w:tblPr>
        <w:tblStyle w:val="af2"/>
        <w:tblW w:w="9322" w:type="dxa"/>
        <w:tblLook w:val="04A0" w:firstRow="1" w:lastRow="0" w:firstColumn="1" w:lastColumn="0" w:noHBand="0" w:noVBand="1"/>
      </w:tblPr>
      <w:tblGrid>
        <w:gridCol w:w="2093"/>
        <w:gridCol w:w="1984"/>
        <w:gridCol w:w="1418"/>
        <w:gridCol w:w="1843"/>
        <w:gridCol w:w="1984"/>
      </w:tblGrid>
      <w:tr w:rsidR="004A2C10" w14:paraId="00268740" w14:textId="77777777" w:rsidTr="00342DA7">
        <w:tc>
          <w:tcPr>
            <w:tcW w:w="2093"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418"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843"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342DA7">
        <w:tc>
          <w:tcPr>
            <w:tcW w:w="2093"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418"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843"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342DA7">
        <w:tc>
          <w:tcPr>
            <w:tcW w:w="2093"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418"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843"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342DA7">
        <w:tc>
          <w:tcPr>
            <w:tcW w:w="2093"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418"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843"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342DA7">
        <w:tc>
          <w:tcPr>
            <w:tcW w:w="2093" w:type="dxa"/>
          </w:tcPr>
          <w:p w14:paraId="45983317" w14:textId="7DCF7984" w:rsidR="00342DA7"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sz w:val="22"/>
                <w:szCs w:val="18"/>
                <w:lang w:eastAsia="zh-CN"/>
              </w:rPr>
            </w:pPr>
            <w:r>
              <w:rPr>
                <w:rFonts w:hint="eastAsia"/>
                <w:sz w:val="22"/>
                <w:szCs w:val="18"/>
                <w:lang w:eastAsia="zh-CN"/>
              </w:rPr>
              <w:t>0</w:t>
            </w:r>
          </w:p>
        </w:tc>
        <w:tc>
          <w:tcPr>
            <w:tcW w:w="1418" w:type="dxa"/>
          </w:tcPr>
          <w:p w14:paraId="6A665739" w14:textId="75195CAA" w:rsidR="00342DA7" w:rsidRDefault="009D5123" w:rsidP="00971505">
            <w:pPr>
              <w:tabs>
                <w:tab w:val="left" w:pos="8265"/>
              </w:tabs>
              <w:rPr>
                <w:sz w:val="22"/>
                <w:szCs w:val="18"/>
                <w:lang w:eastAsia="zh-CN"/>
              </w:rPr>
            </w:pPr>
            <w:r>
              <w:rPr>
                <w:rFonts w:hint="eastAsia"/>
                <w:sz w:val="22"/>
                <w:szCs w:val="18"/>
                <w:lang w:eastAsia="zh-CN"/>
              </w:rPr>
              <w:t>1</w:t>
            </w:r>
          </w:p>
        </w:tc>
        <w:tc>
          <w:tcPr>
            <w:tcW w:w="1843" w:type="dxa"/>
          </w:tcPr>
          <w:p w14:paraId="732D0B88" w14:textId="6904EA3B" w:rsidR="00342DA7"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342DA7">
        <w:tc>
          <w:tcPr>
            <w:tcW w:w="2093" w:type="dxa"/>
          </w:tcPr>
          <w:p w14:paraId="66B85A95" w14:textId="3824CF5E"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sz w:val="22"/>
                <w:szCs w:val="18"/>
                <w:lang w:eastAsia="zh-CN"/>
              </w:rPr>
            </w:pPr>
            <w:r>
              <w:rPr>
                <w:rFonts w:hint="eastAsia"/>
                <w:sz w:val="22"/>
                <w:szCs w:val="18"/>
                <w:lang w:eastAsia="zh-CN"/>
              </w:rPr>
              <w:t>1</w:t>
            </w:r>
          </w:p>
        </w:tc>
        <w:tc>
          <w:tcPr>
            <w:tcW w:w="1418" w:type="dxa"/>
          </w:tcPr>
          <w:p w14:paraId="1BAC0728" w14:textId="273789B0" w:rsidR="009D5123" w:rsidRDefault="009D5123" w:rsidP="00971505">
            <w:pPr>
              <w:tabs>
                <w:tab w:val="left" w:pos="8265"/>
              </w:tabs>
              <w:rPr>
                <w:sz w:val="22"/>
                <w:szCs w:val="18"/>
                <w:lang w:eastAsia="zh-CN"/>
              </w:rPr>
            </w:pPr>
            <w:r>
              <w:rPr>
                <w:rFonts w:hint="eastAsia"/>
                <w:sz w:val="22"/>
                <w:szCs w:val="18"/>
                <w:lang w:eastAsia="zh-CN"/>
              </w:rPr>
              <w:t>1</w:t>
            </w:r>
          </w:p>
        </w:tc>
        <w:tc>
          <w:tcPr>
            <w:tcW w:w="1843" w:type="dxa"/>
          </w:tcPr>
          <w:p w14:paraId="319B5B94" w14:textId="18A9DC9D"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342DA7">
        <w:tc>
          <w:tcPr>
            <w:tcW w:w="2093" w:type="dxa"/>
          </w:tcPr>
          <w:p w14:paraId="53A1A691" w14:textId="66572769"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7B7FE9A1" w14:textId="388FDD62" w:rsidR="009D5123" w:rsidRDefault="009D5123" w:rsidP="00971505">
            <w:pPr>
              <w:tabs>
                <w:tab w:val="left" w:pos="8265"/>
              </w:tabs>
              <w:rPr>
                <w:sz w:val="22"/>
                <w:szCs w:val="18"/>
                <w:lang w:eastAsia="zh-CN"/>
              </w:rPr>
            </w:pPr>
            <w:r>
              <w:rPr>
                <w:rFonts w:hint="eastAsia"/>
                <w:sz w:val="22"/>
                <w:szCs w:val="18"/>
                <w:lang w:eastAsia="zh-CN"/>
              </w:rPr>
              <w:t>2</w:t>
            </w:r>
          </w:p>
        </w:tc>
        <w:tc>
          <w:tcPr>
            <w:tcW w:w="1418" w:type="dxa"/>
          </w:tcPr>
          <w:p w14:paraId="7532C756" w14:textId="022CC435" w:rsidR="009D5123" w:rsidRDefault="009D5123" w:rsidP="00971505">
            <w:pPr>
              <w:tabs>
                <w:tab w:val="left" w:pos="8265"/>
              </w:tabs>
              <w:rPr>
                <w:sz w:val="22"/>
                <w:szCs w:val="18"/>
                <w:lang w:eastAsia="zh-CN"/>
              </w:rPr>
            </w:pPr>
            <w:r>
              <w:rPr>
                <w:rFonts w:hint="eastAsia"/>
                <w:sz w:val="22"/>
                <w:szCs w:val="18"/>
                <w:lang w:eastAsia="zh-CN"/>
              </w:rPr>
              <w:t>1</w:t>
            </w:r>
          </w:p>
        </w:tc>
        <w:tc>
          <w:tcPr>
            <w:tcW w:w="1843" w:type="dxa"/>
          </w:tcPr>
          <w:p w14:paraId="38162634" w14:textId="0A6FE34C"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342DA7">
        <w:tc>
          <w:tcPr>
            <w:tcW w:w="2093"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418"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843"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2E04C025" w:rsidR="004A2C10" w:rsidRDefault="006E72E0" w:rsidP="006E72E0">
      <w:pPr>
        <w:tabs>
          <w:tab w:val="left" w:pos="8265"/>
        </w:tabs>
        <w:jc w:val="center"/>
        <w:rPr>
          <w:sz w:val="22"/>
          <w:szCs w:val="18"/>
          <w:lang w:eastAsia="zh-CN"/>
        </w:rPr>
      </w:pPr>
      <w:r>
        <w:rPr>
          <w:rFonts w:hint="eastAsia"/>
          <w:sz w:val="22"/>
          <w:szCs w:val="18"/>
          <w:lang w:eastAsia="zh-CN"/>
        </w:rPr>
        <w:t>T</w:t>
      </w:r>
      <w:r>
        <w:rPr>
          <w:sz w:val="22"/>
          <w:szCs w:val="18"/>
          <w:lang w:eastAsia="zh-CN"/>
        </w:rPr>
        <w:t>able 2.3 Bayesian example for sumo robot</w:t>
      </w: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Front)P(S2|Enemy Front)P(S3|Enemy Front)P(S4|Enemy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lastRenderedPageBreak/>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77CCC18E"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w:t>
      </w:r>
      <w:r w:rsidR="008F4463">
        <w:rPr>
          <w:sz w:val="22"/>
          <w:szCs w:val="18"/>
          <w:lang w:eastAsia="zh-CN"/>
        </w:rPr>
        <w:t xml:space="preserve">final </w:t>
      </w:r>
      <w:r>
        <w:rPr>
          <w:sz w:val="22"/>
          <w:szCs w:val="18"/>
          <w:lang w:eastAsia="zh-CN"/>
        </w:rPr>
        <w:t>predicted result.</w:t>
      </w:r>
    </w:p>
    <w:p w14:paraId="0E8788CC" w14:textId="7D607418" w:rsidR="00B550CF" w:rsidRPr="00B550CF" w:rsidRDefault="008F4463" w:rsidP="00971505">
      <w:pPr>
        <w:tabs>
          <w:tab w:val="left" w:pos="8265"/>
        </w:tabs>
        <w:rPr>
          <w:sz w:val="22"/>
          <w:szCs w:val="18"/>
          <w:lang w:eastAsia="zh-CN"/>
        </w:rPr>
      </w:pPr>
      <w:r>
        <w:rPr>
          <w:sz w:val="22"/>
          <w:szCs w:val="18"/>
          <w:lang w:eastAsia="zh-CN"/>
        </w:rPr>
        <w:t>In general, t</w:t>
      </w:r>
      <w:r w:rsidR="00B550CF">
        <w:rPr>
          <w:sz w:val="22"/>
          <w:szCs w:val="18"/>
          <w:lang w:eastAsia="zh-CN"/>
        </w:rPr>
        <w:t>he good thing about bayesian is that</w:t>
      </w:r>
      <w:r>
        <w:rPr>
          <w:sz w:val="22"/>
          <w:szCs w:val="18"/>
          <w:lang w:eastAsia="zh-CN"/>
        </w:rPr>
        <w:t xml:space="preserve"> it’s easy to implement and supposed to have less </w:t>
      </w:r>
      <w:r w:rsidR="006E72E0">
        <w:rPr>
          <w:sz w:val="22"/>
          <w:szCs w:val="18"/>
          <w:lang w:eastAsia="zh-CN"/>
        </w:rPr>
        <w:t>error rate.</w:t>
      </w:r>
    </w:p>
    <w:p w14:paraId="1D275000" w14:textId="77777777"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3569365E" w14:textId="7B338755" w:rsidR="006E72E0" w:rsidRDefault="006E72E0" w:rsidP="00971505">
      <w:pPr>
        <w:tabs>
          <w:tab w:val="left" w:pos="8265"/>
        </w:tabs>
        <w:rPr>
          <w:sz w:val="22"/>
          <w:szCs w:val="18"/>
          <w:lang w:eastAsia="zh-CN"/>
        </w:rPr>
      </w:pPr>
      <w:r>
        <w:rPr>
          <w:rFonts w:hint="eastAsia"/>
          <w:sz w:val="22"/>
          <w:szCs w:val="18"/>
          <w:lang w:eastAsia="zh-CN"/>
        </w:rPr>
        <w:t>G</w:t>
      </w:r>
      <w:r>
        <w:rPr>
          <w:sz w:val="22"/>
          <w:szCs w:val="18"/>
          <w:lang w:eastAsia="zh-CN"/>
        </w:rPr>
        <w:t>enetic Algorithm (GA) is based on Darwin’s theory of evolution, simulating natural selection, natural selection, survival of the fittest. The main purpose of GA is to keep the best gene so that it will evlove better and more fit gene or individuals.</w:t>
      </w:r>
      <w:r w:rsidR="002B2A83">
        <w:rPr>
          <w:sz w:val="22"/>
          <w:szCs w:val="18"/>
          <w:lang w:eastAsia="zh-CN"/>
        </w:rPr>
        <w:t xml:space="preserve"> </w:t>
      </w:r>
    </w:p>
    <w:p w14:paraId="02DBC96F" w14:textId="3F4E8FB3" w:rsidR="002B2A83" w:rsidRDefault="002B2A83" w:rsidP="00971505">
      <w:pPr>
        <w:tabs>
          <w:tab w:val="left" w:pos="8265"/>
        </w:tabs>
        <w:rPr>
          <w:sz w:val="22"/>
          <w:szCs w:val="18"/>
          <w:lang w:eastAsia="zh-CN"/>
        </w:rPr>
      </w:pPr>
      <w:r>
        <w:rPr>
          <w:rFonts w:hint="eastAsia"/>
          <w:sz w:val="22"/>
          <w:szCs w:val="18"/>
          <w:lang w:eastAsia="zh-CN"/>
        </w:rPr>
        <w:t>G</w:t>
      </w:r>
      <w:r>
        <w:rPr>
          <w:sz w:val="22"/>
          <w:szCs w:val="18"/>
          <w:lang w:eastAsia="zh-CN"/>
        </w:rPr>
        <w:t xml:space="preserve">A normally uses a fixed-length linear binary representation for it’s genotype. It’s can be designed as containing the control strategy of the sumo robot. And it’s a heuristic algorithm, which is suitable for </w:t>
      </w:r>
      <w:r w:rsidR="00F2345A">
        <w:rPr>
          <w:sz w:val="22"/>
          <w:szCs w:val="18"/>
          <w:lang w:eastAsia="zh-CN"/>
        </w:rPr>
        <w:t>Non-deterministic polynomial (NP) problem. This will be explained in the next section.</w:t>
      </w:r>
    </w:p>
    <w:p w14:paraId="43EB8F88" w14:textId="0DBE2332" w:rsidR="00F2345A" w:rsidRDefault="00F2345A" w:rsidP="00971505">
      <w:pPr>
        <w:tabs>
          <w:tab w:val="left" w:pos="8265"/>
        </w:tabs>
        <w:rPr>
          <w:sz w:val="22"/>
          <w:szCs w:val="18"/>
          <w:lang w:eastAsia="zh-CN"/>
        </w:rPr>
      </w:pPr>
      <w:r>
        <w:rPr>
          <w:rFonts w:hint="eastAsia"/>
          <w:sz w:val="22"/>
          <w:szCs w:val="18"/>
          <w:lang w:eastAsia="zh-CN"/>
        </w:rPr>
        <w:t>T</w:t>
      </w:r>
      <w:r>
        <w:rPr>
          <w:sz w:val="22"/>
          <w:szCs w:val="18"/>
          <w:lang w:eastAsia="zh-CN"/>
        </w:rPr>
        <w:t>he general steps of GA is shown below.</w:t>
      </w:r>
    </w:p>
    <w:p w14:paraId="5258F2FB" w14:textId="6298D9A5" w:rsidR="00F2345A" w:rsidRDefault="00F2345A" w:rsidP="00971505">
      <w:pPr>
        <w:tabs>
          <w:tab w:val="left" w:pos="8265"/>
        </w:tabs>
        <w:rPr>
          <w:sz w:val="22"/>
          <w:szCs w:val="18"/>
          <w:lang w:eastAsia="zh-CN"/>
        </w:rPr>
      </w:pPr>
      <w:r>
        <w:rPr>
          <w:noProof/>
        </w:rPr>
        <w:drawing>
          <wp:inline distT="0" distB="0" distL="0" distR="0" wp14:anchorId="3CD466CD" wp14:editId="19BC29B6">
            <wp:extent cx="5731510" cy="3092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92450"/>
                    </a:xfrm>
                    <a:prstGeom prst="rect">
                      <a:avLst/>
                    </a:prstGeom>
                  </pic:spPr>
                </pic:pic>
              </a:graphicData>
            </a:graphic>
          </wp:inline>
        </w:drawing>
      </w:r>
    </w:p>
    <w:p w14:paraId="1CE2876E" w14:textId="1176A0EA" w:rsidR="00F2345A" w:rsidRPr="00F2345A" w:rsidRDefault="00F2345A" w:rsidP="00F2345A">
      <w:pPr>
        <w:tabs>
          <w:tab w:val="left" w:pos="8265"/>
        </w:tabs>
        <w:jc w:val="center"/>
        <w:rPr>
          <w:sz w:val="22"/>
          <w:szCs w:val="18"/>
          <w:lang w:eastAsia="zh-CN"/>
        </w:rPr>
      </w:pPr>
      <w:r>
        <w:rPr>
          <w:sz w:val="22"/>
          <w:szCs w:val="18"/>
          <w:lang w:eastAsia="zh-CN"/>
        </w:rPr>
        <w:t>Figure2.</w:t>
      </w:r>
      <w:r w:rsidR="00E52D1E">
        <w:rPr>
          <w:sz w:val="22"/>
          <w:szCs w:val="18"/>
          <w:lang w:eastAsia="zh-CN"/>
        </w:rPr>
        <w:t>2</w:t>
      </w:r>
      <w:r>
        <w:rPr>
          <w:sz w:val="22"/>
          <w:szCs w:val="18"/>
          <w:lang w:eastAsia="zh-CN"/>
        </w:rPr>
        <w:t>: General process for GA</w:t>
      </w:r>
    </w:p>
    <w:p w14:paraId="5DAB890F" w14:textId="77777777" w:rsidR="001B4634" w:rsidRDefault="00E52D1E" w:rsidP="00971505">
      <w:pPr>
        <w:tabs>
          <w:tab w:val="left" w:pos="8265"/>
        </w:tabs>
        <w:rPr>
          <w:sz w:val="22"/>
          <w:szCs w:val="18"/>
          <w:lang w:eastAsia="zh-CN"/>
        </w:rPr>
      </w:pPr>
      <w:r>
        <w:rPr>
          <w:rFonts w:hint="eastAsia"/>
          <w:sz w:val="22"/>
          <w:szCs w:val="18"/>
          <w:lang w:eastAsia="zh-CN"/>
        </w:rPr>
        <w:t>A</w:t>
      </w:r>
      <w:r>
        <w:rPr>
          <w:sz w:val="22"/>
          <w:szCs w:val="18"/>
          <w:lang w:eastAsia="zh-CN"/>
        </w:rPr>
        <w:t xml:space="preserve">t the first generation, the population will be the group of randomly generated solution. Then use the fitness function to calculate the fitness of each individual separately. </w:t>
      </w:r>
    </w:p>
    <w:p w14:paraId="3F2DFFB1" w14:textId="02AB9E06" w:rsidR="00E52D1E" w:rsidRDefault="00E52D1E" w:rsidP="00971505">
      <w:pPr>
        <w:tabs>
          <w:tab w:val="left" w:pos="8265"/>
        </w:tabs>
        <w:rPr>
          <w:sz w:val="22"/>
          <w:szCs w:val="18"/>
          <w:lang w:eastAsia="zh-CN"/>
        </w:rPr>
      </w:pPr>
      <w:r>
        <w:rPr>
          <w:sz w:val="22"/>
          <w:szCs w:val="18"/>
          <w:lang w:eastAsia="zh-CN"/>
        </w:rPr>
        <w:t xml:space="preserve">The fitness is the most crucial thing of GA. It’s play the role of ‘God’ in GA, which measure the pros and cons of individual and decide who is going to stay or being eliminated. </w:t>
      </w:r>
      <w:r w:rsidR="00910EA5">
        <w:rPr>
          <w:sz w:val="22"/>
          <w:szCs w:val="18"/>
          <w:lang w:eastAsia="zh-CN"/>
        </w:rPr>
        <w:t xml:space="preserve">For example, in sumo cases, the fitness can be if the robot win the most matches, then it’ll get </w:t>
      </w:r>
      <w:r w:rsidR="00910EA5">
        <w:rPr>
          <w:sz w:val="22"/>
          <w:szCs w:val="18"/>
          <w:lang w:eastAsia="zh-CN"/>
        </w:rPr>
        <w:lastRenderedPageBreak/>
        <w:t xml:space="preserve">more fitness score, while the one lose the most matches are tend to </w:t>
      </w:r>
      <w:r w:rsidR="00266E2B">
        <w:rPr>
          <w:rFonts w:hint="eastAsia"/>
          <w:sz w:val="22"/>
          <w:szCs w:val="18"/>
          <w:lang w:eastAsia="zh-CN"/>
        </w:rPr>
        <w:t>get</w:t>
      </w:r>
      <w:r w:rsidR="00266E2B">
        <w:rPr>
          <w:sz w:val="22"/>
          <w:szCs w:val="18"/>
          <w:lang w:eastAsia="zh-CN"/>
        </w:rPr>
        <w:t xml:space="preserve"> lower score</w:t>
      </w:r>
      <w:r w:rsidR="00910EA5">
        <w:rPr>
          <w:sz w:val="22"/>
          <w:szCs w:val="18"/>
          <w:lang w:eastAsia="zh-CN"/>
        </w:rPr>
        <w:t xml:space="preserve">. </w:t>
      </w:r>
      <w:r w:rsidR="001B4634">
        <w:rPr>
          <w:sz w:val="22"/>
          <w:szCs w:val="18"/>
          <w:lang w:eastAsia="zh-CN"/>
        </w:rPr>
        <w:t>GA will perform N generations and each generation will generate several individuals, which is population. The fitness function will give a score to all the individual to judge the fitness for each individual. Only the individual with higher fitness are retained, so the quality of population will become better and better after several iterations.</w:t>
      </w:r>
    </w:p>
    <w:p w14:paraId="5024CCFF" w14:textId="555FBBB6" w:rsidR="001B4634" w:rsidRDefault="00DC2DC9" w:rsidP="00971505">
      <w:pPr>
        <w:tabs>
          <w:tab w:val="left" w:pos="8265"/>
        </w:tabs>
        <w:rPr>
          <w:sz w:val="22"/>
          <w:szCs w:val="18"/>
          <w:lang w:eastAsia="zh-CN"/>
        </w:rPr>
      </w:pPr>
      <w:r>
        <w:rPr>
          <w:rFonts w:hint="eastAsia"/>
          <w:sz w:val="22"/>
          <w:szCs w:val="18"/>
          <w:lang w:eastAsia="zh-CN"/>
        </w:rPr>
        <w:t>A</w:t>
      </w:r>
      <w:r>
        <w:rPr>
          <w:sz w:val="22"/>
          <w:szCs w:val="18"/>
          <w:lang w:eastAsia="zh-CN"/>
        </w:rPr>
        <w:t>fter calculating the fitness score, the next step will be the selection</w:t>
      </w:r>
      <w:r w:rsidR="00910EA5">
        <w:rPr>
          <w:sz w:val="22"/>
          <w:szCs w:val="18"/>
          <w:lang w:eastAsia="zh-CN"/>
        </w:rPr>
        <w:t>, which is also quite important for GA</w:t>
      </w:r>
      <w:r>
        <w:rPr>
          <w:sz w:val="22"/>
          <w:szCs w:val="18"/>
          <w:lang w:eastAsia="zh-CN"/>
        </w:rPr>
        <w:t xml:space="preserve">. There are several ways of selection. </w:t>
      </w:r>
      <w:r w:rsidR="00910EA5">
        <w:rPr>
          <w:sz w:val="22"/>
          <w:szCs w:val="18"/>
          <w:lang w:eastAsia="zh-CN"/>
        </w:rPr>
        <w:t>For example, the main idea of roulette wheel selection is that individuals with better fitness values are more likely to be selected. The tournament selection takes a certain number of individuals from the population each time, and selects the best one to enter the offspring population. Repeat this operation until the new population size reaches the original population size. Ranked based selection, only select the top individual according to fitness score. There are also many other selection method, like stochastic tournament, excepted value selection, truncation selection, and so on.</w:t>
      </w:r>
    </w:p>
    <w:p w14:paraId="54B11BB2" w14:textId="4473212B" w:rsidR="00910EA5" w:rsidRDefault="00910EA5" w:rsidP="00971505">
      <w:pPr>
        <w:tabs>
          <w:tab w:val="left" w:pos="8265"/>
        </w:tabs>
        <w:rPr>
          <w:sz w:val="22"/>
          <w:szCs w:val="18"/>
          <w:lang w:eastAsia="zh-CN"/>
        </w:rPr>
      </w:pPr>
      <w:r>
        <w:rPr>
          <w:rFonts w:hint="eastAsia"/>
          <w:sz w:val="22"/>
          <w:szCs w:val="18"/>
          <w:lang w:eastAsia="zh-CN"/>
        </w:rPr>
        <w:t>A</w:t>
      </w:r>
      <w:r>
        <w:rPr>
          <w:sz w:val="22"/>
          <w:szCs w:val="18"/>
          <w:lang w:eastAsia="zh-CN"/>
        </w:rPr>
        <w:t xml:space="preserve">fter selection, GA will finally </w:t>
      </w:r>
      <w:r w:rsidR="00B73851">
        <w:rPr>
          <w:sz w:val="22"/>
          <w:szCs w:val="18"/>
          <w:lang w:eastAsia="zh-CN"/>
        </w:rPr>
        <w:t>going to evolution process. Do the crossover first, then mutation. The crossover need to find two chromosomes from the selected individuals of the previous generation. Then cut a certain position of the two chromosomes and splice them together to generate a new chromosome. This new chromosome contains a certain number of the two individuals’ genes from the last generations.</w:t>
      </w:r>
      <w:r w:rsidR="00266E2B">
        <w:rPr>
          <w:sz w:val="22"/>
          <w:szCs w:val="18"/>
          <w:lang w:eastAsia="zh-CN"/>
        </w:rPr>
        <w:t xml:space="preserve"> And there are many different way of design the crossover proportion. For example, 70% of the new chromosome are came from the highest fitness score, 30% from the second.</w:t>
      </w:r>
      <w:r w:rsidR="00B73851">
        <w:rPr>
          <w:sz w:val="22"/>
          <w:szCs w:val="18"/>
          <w:lang w:eastAsia="zh-CN"/>
        </w:rPr>
        <w:t xml:space="preserve"> Mutation simply means to change the small part of the genes randomly. </w:t>
      </w:r>
      <w:r w:rsidR="009465F2">
        <w:rPr>
          <w:sz w:val="22"/>
          <w:szCs w:val="18"/>
          <w:lang w:eastAsia="zh-CN"/>
        </w:rPr>
        <w:t>Introduce mutation can help the solution escape from local optimal, and is helpful for the algorithm to find the global optimal solution.</w:t>
      </w:r>
    </w:p>
    <w:p w14:paraId="736EE124" w14:textId="25BDE7BF" w:rsidR="00AD4916" w:rsidRPr="00AD4916" w:rsidRDefault="00AD4916" w:rsidP="00971505">
      <w:pPr>
        <w:tabs>
          <w:tab w:val="left" w:pos="8265"/>
        </w:tabs>
        <w:rPr>
          <w:sz w:val="22"/>
          <w:szCs w:val="18"/>
          <w:lang w:eastAsia="zh-CN"/>
        </w:rPr>
      </w:pPr>
      <w:r>
        <w:rPr>
          <w:rFonts w:hint="eastAsia"/>
          <w:sz w:val="22"/>
          <w:szCs w:val="18"/>
          <w:lang w:eastAsia="zh-CN"/>
        </w:rPr>
        <w:t>Then</w:t>
      </w:r>
      <w:r>
        <w:rPr>
          <w:sz w:val="22"/>
          <w:szCs w:val="18"/>
          <w:lang w:eastAsia="zh-CN"/>
        </w:rPr>
        <w:t xml:space="preserve"> calculate these new generations’ fitness score, and do the selection, crossover, mutation again until the result is good enough or reach the number of iterations limits.</w:t>
      </w:r>
    </w:p>
    <w:p w14:paraId="6EA5C9AD" w14:textId="0F07F426"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.2.6 Reinforcement learning</w:t>
      </w:r>
    </w:p>
    <w:p w14:paraId="6936D86C" w14:textId="067285E4" w:rsidR="00E1364F" w:rsidRDefault="00AD4916" w:rsidP="00971505">
      <w:pPr>
        <w:tabs>
          <w:tab w:val="left" w:pos="8265"/>
        </w:tabs>
        <w:rPr>
          <w:sz w:val="22"/>
          <w:szCs w:val="18"/>
          <w:lang w:eastAsia="zh-CN"/>
        </w:rPr>
      </w:pPr>
      <w:r>
        <w:rPr>
          <w:sz w:val="22"/>
          <w:szCs w:val="18"/>
          <w:lang w:eastAsia="zh-CN"/>
        </w:rPr>
        <w:t>Reinforcement learning is also an unsupervised learning.</w:t>
      </w:r>
      <w:r w:rsidR="00627CB1">
        <w:rPr>
          <w:sz w:val="22"/>
          <w:szCs w:val="18"/>
          <w:lang w:eastAsia="zh-CN"/>
        </w:rPr>
        <w:t xml:space="preserve"> And it’s usually described by Markov Decision Process (MDP). Then </w:t>
      </w:r>
      <w:r w:rsidR="00E006D4">
        <w:rPr>
          <w:sz w:val="22"/>
          <w:szCs w:val="18"/>
          <w:lang w:eastAsia="zh-CN"/>
        </w:rPr>
        <w:t>overall</w:t>
      </w:r>
      <w:r w:rsidR="00627CB1">
        <w:rPr>
          <w:sz w:val="22"/>
          <w:szCs w:val="18"/>
          <w:lang w:eastAsia="zh-CN"/>
        </w:rPr>
        <w:t xml:space="preserve"> concept is for reinforcement learning is that</w:t>
      </w:r>
      <w:r w:rsidR="00E006D4">
        <w:rPr>
          <w:sz w:val="22"/>
          <w:szCs w:val="18"/>
          <w:lang w:eastAsia="zh-CN"/>
        </w:rPr>
        <w:t>, a macine is in an environment and it can only interact with environment through actions. And the state is the machine’s perception of the current environment. When the machine performs an action, the environment will feed back to the machine a reward based on the potential reward function. Also it will make the environment transfer to another state according to a certain probability. In summary, reinforcement learning mainly includes four elements, which are state, action, transition probability and reward function.</w:t>
      </w:r>
    </w:p>
    <w:p w14:paraId="72872603" w14:textId="0D868E16" w:rsidR="00E006D4" w:rsidRDefault="00E006D4" w:rsidP="00971505">
      <w:pPr>
        <w:tabs>
          <w:tab w:val="left" w:pos="8265"/>
        </w:tabs>
        <w:rPr>
          <w:sz w:val="22"/>
          <w:szCs w:val="18"/>
          <w:lang w:eastAsia="zh-CN"/>
        </w:rPr>
      </w:pPr>
      <w:r>
        <w:rPr>
          <w:rFonts w:hint="eastAsia"/>
          <w:sz w:val="22"/>
          <w:szCs w:val="18"/>
          <w:lang w:eastAsia="zh-CN"/>
        </w:rPr>
        <w:t>T</w:t>
      </w:r>
      <w:r>
        <w:rPr>
          <w:sz w:val="22"/>
          <w:szCs w:val="18"/>
          <w:lang w:eastAsia="zh-CN"/>
        </w:rPr>
        <w:t>he general procedure for reinforcement learning as below.</w:t>
      </w:r>
    </w:p>
    <w:p w14:paraId="5DE66F4C" w14:textId="42296564" w:rsidR="00E006D4" w:rsidRDefault="00E006D4" w:rsidP="00971505">
      <w:pPr>
        <w:tabs>
          <w:tab w:val="left" w:pos="8265"/>
        </w:tabs>
        <w:rPr>
          <w:sz w:val="22"/>
          <w:szCs w:val="18"/>
          <w:lang w:eastAsia="zh-CN"/>
        </w:rPr>
      </w:pPr>
      <w:r>
        <w:rPr>
          <w:noProof/>
        </w:rPr>
        <w:lastRenderedPageBreak/>
        <w:drawing>
          <wp:inline distT="0" distB="0" distL="0" distR="0" wp14:anchorId="67F97B2A" wp14:editId="62571765">
            <wp:extent cx="5731510" cy="1933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33575"/>
                    </a:xfrm>
                    <a:prstGeom prst="rect">
                      <a:avLst/>
                    </a:prstGeom>
                  </pic:spPr>
                </pic:pic>
              </a:graphicData>
            </a:graphic>
          </wp:inline>
        </w:drawing>
      </w:r>
    </w:p>
    <w:p w14:paraId="73F07912" w14:textId="1A30D7B9" w:rsidR="00E006D4" w:rsidRDefault="00E006D4" w:rsidP="00E006D4">
      <w:pPr>
        <w:tabs>
          <w:tab w:val="left" w:pos="8265"/>
        </w:tabs>
        <w:jc w:val="center"/>
        <w:rPr>
          <w:sz w:val="22"/>
          <w:szCs w:val="18"/>
          <w:lang w:eastAsia="zh-CN"/>
        </w:rPr>
      </w:pPr>
      <w:r>
        <w:rPr>
          <w:rFonts w:hint="eastAsia"/>
          <w:sz w:val="22"/>
          <w:szCs w:val="18"/>
          <w:lang w:eastAsia="zh-CN"/>
        </w:rPr>
        <w:t>F</w:t>
      </w:r>
      <w:r>
        <w:rPr>
          <w:sz w:val="22"/>
          <w:szCs w:val="18"/>
          <w:lang w:eastAsia="zh-CN"/>
        </w:rPr>
        <w:t>igure 2.3 General p</w:t>
      </w:r>
      <w:r w:rsidR="008051D2">
        <w:rPr>
          <w:sz w:val="22"/>
          <w:szCs w:val="18"/>
          <w:lang w:eastAsia="zh-CN"/>
        </w:rPr>
        <w:t>rocedure for reinforcement learning</w:t>
      </w:r>
    </w:p>
    <w:p w14:paraId="1A2B2FD8" w14:textId="6E40F2F1" w:rsidR="00E006D4" w:rsidRDefault="008051D2" w:rsidP="00E006D4">
      <w:pPr>
        <w:tabs>
          <w:tab w:val="left" w:pos="8265"/>
        </w:tabs>
        <w:rPr>
          <w:sz w:val="22"/>
          <w:szCs w:val="18"/>
          <w:lang w:eastAsia="zh-CN"/>
        </w:rPr>
      </w:pPr>
      <w:r>
        <w:rPr>
          <w:rFonts w:hint="eastAsia"/>
          <w:sz w:val="22"/>
          <w:szCs w:val="18"/>
          <w:lang w:eastAsia="zh-CN"/>
        </w:rPr>
        <w:t>A</w:t>
      </w:r>
      <w:r>
        <w:rPr>
          <w:sz w:val="22"/>
          <w:szCs w:val="18"/>
          <w:lang w:eastAsia="zh-CN"/>
        </w:rPr>
        <w:t>s agent performs a certain task, it first interacts with the environment to generate a new state, and the environment gives a reward at the same time. Then continue the iteration, the agent and the environment continue to interact to generate more new data, and modify its own action strategy accordign to these new data. After several iterations, the agent will learn the action strategy needed to complete the task.</w:t>
      </w:r>
    </w:p>
    <w:p w14:paraId="4CB4F851" w14:textId="2D5B3B5D" w:rsidR="00EF7634" w:rsidRDefault="00EF7634" w:rsidP="00E006D4">
      <w:pPr>
        <w:tabs>
          <w:tab w:val="left" w:pos="8265"/>
        </w:tabs>
        <w:rPr>
          <w:sz w:val="22"/>
          <w:szCs w:val="18"/>
          <w:lang w:eastAsia="zh-CN"/>
        </w:rPr>
      </w:pPr>
      <w:r>
        <w:rPr>
          <w:rFonts w:hint="eastAsia"/>
          <w:sz w:val="22"/>
          <w:szCs w:val="18"/>
          <w:lang w:eastAsia="zh-CN"/>
        </w:rPr>
        <w:t>I</w:t>
      </w:r>
      <w:r>
        <w:rPr>
          <w:sz w:val="22"/>
          <w:szCs w:val="18"/>
          <w:lang w:eastAsia="zh-CN"/>
        </w:rPr>
        <w:t>n this project, the agent would be the Zumo robot. And state including the environment state, which is the sumo ring, agent state, which is the input data for agent and information state, which include useful information needed for future prediction. Environment is the partially observable environment, which means the agent will discover the environment by with it’s sensor.</w:t>
      </w:r>
    </w:p>
    <w:p w14:paraId="20011A0E" w14:textId="58B61573" w:rsidR="00EF7634" w:rsidRDefault="00C63FC0" w:rsidP="00E006D4">
      <w:pPr>
        <w:tabs>
          <w:tab w:val="left" w:pos="8265"/>
        </w:tabs>
        <w:rPr>
          <w:sz w:val="22"/>
          <w:szCs w:val="18"/>
          <w:lang w:eastAsia="zh-CN"/>
        </w:rPr>
      </w:pPr>
      <w:r>
        <w:rPr>
          <w:sz w:val="22"/>
          <w:szCs w:val="18"/>
          <w:lang w:eastAsia="zh-CN"/>
        </w:rPr>
        <w:t>The algorithm for reinforcement learning including Q learning, Sara, Deep Q network and so on. For example, the famous Q learning is based on Q chart like the chart below.</w:t>
      </w:r>
    </w:p>
    <w:tbl>
      <w:tblPr>
        <w:tblStyle w:val="af2"/>
        <w:tblW w:w="0" w:type="auto"/>
        <w:tblLook w:val="04A0" w:firstRow="1" w:lastRow="0" w:firstColumn="1" w:lastColumn="0" w:noHBand="0" w:noVBand="1"/>
      </w:tblPr>
      <w:tblGrid>
        <w:gridCol w:w="3080"/>
        <w:gridCol w:w="3081"/>
        <w:gridCol w:w="3081"/>
      </w:tblGrid>
      <w:tr w:rsidR="00C63FC0" w14:paraId="2FC5D139" w14:textId="77777777" w:rsidTr="00C63FC0">
        <w:tc>
          <w:tcPr>
            <w:tcW w:w="3080" w:type="dxa"/>
          </w:tcPr>
          <w:p w14:paraId="21CBD8F6" w14:textId="3173EBCB" w:rsidR="00C63FC0" w:rsidRDefault="00C63FC0" w:rsidP="00E006D4">
            <w:pPr>
              <w:tabs>
                <w:tab w:val="left" w:pos="8265"/>
              </w:tabs>
              <w:rPr>
                <w:sz w:val="22"/>
                <w:szCs w:val="18"/>
                <w:lang w:eastAsia="zh-CN"/>
              </w:rPr>
            </w:pPr>
            <w:r>
              <w:rPr>
                <w:rFonts w:hint="eastAsia"/>
                <w:sz w:val="22"/>
                <w:szCs w:val="18"/>
                <w:lang w:eastAsia="zh-CN"/>
              </w:rPr>
              <w:t>Q</w:t>
            </w:r>
          </w:p>
        </w:tc>
        <w:tc>
          <w:tcPr>
            <w:tcW w:w="3081" w:type="dxa"/>
          </w:tcPr>
          <w:p w14:paraId="244F0C71" w14:textId="70333047" w:rsidR="00C63FC0" w:rsidRDefault="00C63FC0" w:rsidP="00E006D4">
            <w:pPr>
              <w:tabs>
                <w:tab w:val="left" w:pos="8265"/>
              </w:tabs>
              <w:rPr>
                <w:sz w:val="22"/>
                <w:szCs w:val="18"/>
                <w:lang w:eastAsia="zh-CN"/>
              </w:rPr>
            </w:pPr>
            <w:r>
              <w:rPr>
                <w:sz w:val="22"/>
                <w:szCs w:val="18"/>
                <w:lang w:eastAsia="zh-CN"/>
              </w:rPr>
              <w:t>A1</w:t>
            </w:r>
          </w:p>
        </w:tc>
        <w:tc>
          <w:tcPr>
            <w:tcW w:w="3081" w:type="dxa"/>
          </w:tcPr>
          <w:p w14:paraId="079D11F0" w14:textId="51073651" w:rsidR="00C63FC0" w:rsidRDefault="00C63FC0" w:rsidP="00E006D4">
            <w:pPr>
              <w:tabs>
                <w:tab w:val="left" w:pos="8265"/>
              </w:tabs>
              <w:rPr>
                <w:sz w:val="22"/>
                <w:szCs w:val="18"/>
                <w:lang w:eastAsia="zh-CN"/>
              </w:rPr>
            </w:pPr>
            <w:r>
              <w:rPr>
                <w:sz w:val="22"/>
                <w:szCs w:val="18"/>
                <w:lang w:eastAsia="zh-CN"/>
              </w:rPr>
              <w:t>A2</w:t>
            </w:r>
          </w:p>
        </w:tc>
      </w:tr>
      <w:tr w:rsidR="00C63FC0" w14:paraId="3AD66CC1" w14:textId="77777777" w:rsidTr="00C63FC0">
        <w:tc>
          <w:tcPr>
            <w:tcW w:w="3080" w:type="dxa"/>
          </w:tcPr>
          <w:p w14:paraId="52F8318D" w14:textId="6C8097D6" w:rsidR="00C63FC0" w:rsidRDefault="00C63FC0" w:rsidP="00E006D4">
            <w:pPr>
              <w:tabs>
                <w:tab w:val="left" w:pos="8265"/>
              </w:tabs>
              <w:rPr>
                <w:sz w:val="22"/>
                <w:szCs w:val="18"/>
                <w:lang w:eastAsia="zh-CN"/>
              </w:rPr>
            </w:pPr>
            <w:r>
              <w:rPr>
                <w:sz w:val="22"/>
                <w:szCs w:val="18"/>
                <w:lang w:eastAsia="zh-CN"/>
              </w:rPr>
              <w:t>S1</w:t>
            </w:r>
          </w:p>
        </w:tc>
        <w:tc>
          <w:tcPr>
            <w:tcW w:w="3081" w:type="dxa"/>
          </w:tcPr>
          <w:p w14:paraId="1691D0C2" w14:textId="1BCFA9B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3</w:t>
            </w:r>
          </w:p>
        </w:tc>
        <w:tc>
          <w:tcPr>
            <w:tcW w:w="3081" w:type="dxa"/>
          </w:tcPr>
          <w:p w14:paraId="7302507B" w14:textId="08AF6A9D" w:rsidR="00C63FC0" w:rsidRDefault="00C63FC0" w:rsidP="00E006D4">
            <w:pPr>
              <w:tabs>
                <w:tab w:val="left" w:pos="8265"/>
              </w:tabs>
              <w:rPr>
                <w:sz w:val="22"/>
                <w:szCs w:val="18"/>
                <w:lang w:eastAsia="zh-CN"/>
              </w:rPr>
            </w:pPr>
            <w:r>
              <w:rPr>
                <w:rFonts w:hint="eastAsia"/>
                <w:sz w:val="22"/>
                <w:szCs w:val="18"/>
                <w:lang w:eastAsia="zh-CN"/>
              </w:rPr>
              <w:t>3</w:t>
            </w:r>
          </w:p>
        </w:tc>
      </w:tr>
      <w:tr w:rsidR="00C63FC0" w14:paraId="4B9FF3ED" w14:textId="77777777" w:rsidTr="00C63FC0">
        <w:tc>
          <w:tcPr>
            <w:tcW w:w="3080" w:type="dxa"/>
          </w:tcPr>
          <w:p w14:paraId="4F16FB82" w14:textId="1E313C57" w:rsidR="00C63FC0" w:rsidRDefault="00C63FC0" w:rsidP="00E006D4">
            <w:pPr>
              <w:tabs>
                <w:tab w:val="left" w:pos="8265"/>
              </w:tabs>
              <w:rPr>
                <w:sz w:val="22"/>
                <w:szCs w:val="18"/>
                <w:lang w:eastAsia="zh-CN"/>
              </w:rPr>
            </w:pPr>
            <w:r>
              <w:rPr>
                <w:sz w:val="22"/>
                <w:szCs w:val="18"/>
                <w:lang w:eastAsia="zh-CN"/>
              </w:rPr>
              <w:t>S2</w:t>
            </w:r>
          </w:p>
        </w:tc>
        <w:tc>
          <w:tcPr>
            <w:tcW w:w="3081" w:type="dxa"/>
          </w:tcPr>
          <w:p w14:paraId="3FBB8A6F" w14:textId="681079D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4</w:t>
            </w:r>
          </w:p>
        </w:tc>
        <w:tc>
          <w:tcPr>
            <w:tcW w:w="3081" w:type="dxa"/>
          </w:tcPr>
          <w:p w14:paraId="18BAA6DC" w14:textId="4C99D04B" w:rsidR="00C63FC0" w:rsidRDefault="00C63FC0" w:rsidP="00E006D4">
            <w:pPr>
              <w:tabs>
                <w:tab w:val="left" w:pos="8265"/>
              </w:tabs>
              <w:rPr>
                <w:sz w:val="22"/>
                <w:szCs w:val="18"/>
                <w:lang w:eastAsia="zh-CN"/>
              </w:rPr>
            </w:pPr>
            <w:r>
              <w:rPr>
                <w:rFonts w:hint="eastAsia"/>
                <w:sz w:val="22"/>
                <w:szCs w:val="18"/>
                <w:lang w:eastAsia="zh-CN"/>
              </w:rPr>
              <w:t>4</w:t>
            </w:r>
          </w:p>
        </w:tc>
      </w:tr>
    </w:tbl>
    <w:p w14:paraId="5C61C680" w14:textId="16906F41" w:rsidR="00C63FC0" w:rsidRDefault="00C63FC0" w:rsidP="00C63FC0">
      <w:pPr>
        <w:tabs>
          <w:tab w:val="left" w:pos="8265"/>
        </w:tabs>
        <w:jc w:val="center"/>
        <w:rPr>
          <w:sz w:val="22"/>
          <w:szCs w:val="18"/>
          <w:lang w:eastAsia="zh-CN"/>
        </w:rPr>
      </w:pPr>
      <w:r>
        <w:rPr>
          <w:rFonts w:hint="eastAsia"/>
          <w:sz w:val="22"/>
          <w:szCs w:val="18"/>
          <w:lang w:eastAsia="zh-CN"/>
        </w:rPr>
        <w:t>T</w:t>
      </w:r>
      <w:r>
        <w:rPr>
          <w:sz w:val="22"/>
          <w:szCs w:val="18"/>
          <w:lang w:eastAsia="zh-CN"/>
        </w:rPr>
        <w:t>able 2.4 Example for Q chart</w:t>
      </w:r>
    </w:p>
    <w:p w14:paraId="0FE24CCA" w14:textId="77777777" w:rsidR="008A77F6" w:rsidRDefault="00C63FC0" w:rsidP="00E006D4">
      <w:pPr>
        <w:tabs>
          <w:tab w:val="left" w:pos="8265"/>
        </w:tabs>
        <w:rPr>
          <w:sz w:val="22"/>
          <w:szCs w:val="18"/>
          <w:lang w:eastAsia="zh-CN"/>
        </w:rPr>
      </w:pPr>
      <w:r>
        <w:rPr>
          <w:sz w:val="22"/>
          <w:szCs w:val="18"/>
          <w:lang w:eastAsia="zh-CN"/>
        </w:rPr>
        <w:t>S means state, A means action in Table 2.4.</w:t>
      </w:r>
      <w:r w:rsidR="00293D95">
        <w:rPr>
          <w:sz w:val="22"/>
          <w:szCs w:val="18"/>
          <w:lang w:eastAsia="zh-CN"/>
        </w:rPr>
        <w:t xml:space="preserve"> In this Table 2.4,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293D95">
        <w:rPr>
          <w:rFonts w:hint="eastAsia"/>
          <w:sz w:val="22"/>
          <w:szCs w:val="18"/>
          <w:lang w:eastAsia="zh-CN"/>
        </w:rPr>
        <w:t>,</w:t>
      </w:r>
      <w:r w:rsidR="00293D95">
        <w:rPr>
          <w:sz w:val="22"/>
          <w:szCs w:val="18"/>
          <w:lang w:eastAsia="zh-CN"/>
        </w:rPr>
        <w:t xml:space="preserve"> which means A2 rewards more than A1. Thus, it would be reasonable to choose A2 as the action. Then comes to S2, repeat the previous steps, choose the most rewards action and get to the next state.</w:t>
      </w:r>
    </w:p>
    <w:p w14:paraId="7C921200" w14:textId="1A70318E" w:rsidR="00C63FC0" w:rsidRDefault="00293D95" w:rsidP="00E006D4">
      <w:pPr>
        <w:tabs>
          <w:tab w:val="left" w:pos="8265"/>
        </w:tabs>
        <w:rPr>
          <w:sz w:val="22"/>
          <w:szCs w:val="18"/>
          <w:lang w:eastAsia="zh-CN"/>
        </w:rPr>
      </w:pPr>
      <w:r>
        <w:rPr>
          <w:sz w:val="22"/>
          <w:szCs w:val="18"/>
          <w:lang w:eastAsia="zh-CN"/>
        </w:rPr>
        <w:t xml:space="preserve">However, the Q chart include the estimated value, so this chart needs to be updated. </w:t>
      </w:r>
      <w:r w:rsidR="008A77F6">
        <w:rPr>
          <w:sz w:val="22"/>
          <w:szCs w:val="18"/>
          <w:lang w:eastAsia="zh-CN"/>
        </w:rPr>
        <w:t xml:space="preserve">For example,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8A77F6">
        <w:rPr>
          <w:rFonts w:hint="eastAsia"/>
          <w:sz w:val="22"/>
          <w:szCs w:val="18"/>
          <w:lang w:eastAsia="zh-CN"/>
        </w:rPr>
        <w:t>,</w:t>
      </w:r>
      <w:r w:rsidR="008A77F6">
        <w:rPr>
          <w:sz w:val="22"/>
          <w:szCs w:val="18"/>
          <w:lang w:eastAsia="zh-CN"/>
        </w:rPr>
        <w:t xml:space="preserve"> so multiply the max value by an attenuation value gamma (e.g. 0.8) and add the reward when reaching S2. And this value be seen as the actual value. Now we got the actual and estimated value, the Q chart is able to be updated. According to </w:t>
      </w:r>
      <w:r w:rsidR="008A77F6">
        <w:rPr>
          <w:sz w:val="22"/>
          <w:szCs w:val="18"/>
          <w:lang w:eastAsia="zh-CN"/>
        </w:rPr>
        <w:lastRenderedPageBreak/>
        <w:t xml:space="preserve">the difference between estimation and actual, multiply this difference by a learning rate and add the old estimation value </w:t>
      </w:r>
      <m:oMath>
        <m:r>
          <w:rPr>
            <w:rFonts w:ascii="Cambria Math" w:hAnsi="Cambria Math"/>
            <w:sz w:val="22"/>
            <w:szCs w:val="18"/>
            <w:lang w:eastAsia="zh-CN"/>
          </w:rPr>
          <m:t>Q(S1, A2)</m:t>
        </m:r>
      </m:oMath>
      <w:r w:rsidR="008A77F6">
        <w:rPr>
          <w:rFonts w:hint="eastAsia"/>
          <w:sz w:val="22"/>
          <w:szCs w:val="18"/>
          <w:lang w:eastAsia="zh-CN"/>
        </w:rPr>
        <w:t>,</w:t>
      </w:r>
      <w:r w:rsidR="008A77F6">
        <w:rPr>
          <w:sz w:val="22"/>
          <w:szCs w:val="18"/>
          <w:lang w:eastAsia="zh-CN"/>
        </w:rPr>
        <w:t xml:space="preserve"> then got the new update value.</w:t>
      </w:r>
    </w:p>
    <w:p w14:paraId="78199AB2" w14:textId="70D14069" w:rsidR="00D13CBB" w:rsidRDefault="000648D9" w:rsidP="00D13CBB">
      <w:pPr>
        <w:pStyle w:val="2"/>
        <w:tabs>
          <w:tab w:val="left" w:pos="3521"/>
        </w:tabs>
        <w:rPr>
          <w:sz w:val="22"/>
          <w:szCs w:val="22"/>
        </w:rPr>
      </w:pPr>
      <w:r w:rsidRPr="002C73E9">
        <w:rPr>
          <w:sz w:val="22"/>
          <w:szCs w:val="22"/>
        </w:rPr>
        <w:t>2.</w:t>
      </w:r>
      <w:r w:rsidR="007B5F30">
        <w:rPr>
          <w:sz w:val="22"/>
          <w:szCs w:val="22"/>
        </w:rPr>
        <w:t>3</w:t>
      </w:r>
      <w:r>
        <w:rPr>
          <w:sz w:val="22"/>
          <w:szCs w:val="22"/>
        </w:rPr>
        <w:t xml:space="preserve"> Choice of methods</w:t>
      </w:r>
    </w:p>
    <w:p w14:paraId="37AD56E7" w14:textId="4A284E9E" w:rsidR="009B1140" w:rsidRDefault="00F77D0B" w:rsidP="009B1140">
      <w:pPr>
        <w:rPr>
          <w:sz w:val="22"/>
          <w:szCs w:val="18"/>
          <w:lang w:eastAsia="zh-CN"/>
        </w:rPr>
      </w:pPr>
      <w:r>
        <w:rPr>
          <w:sz w:val="22"/>
          <w:szCs w:val="18"/>
          <w:lang w:eastAsia="zh-CN"/>
        </w:rPr>
        <w:t xml:space="preserve">There are many AI methods out there for designing the control system for Zumo robot. </w:t>
      </w:r>
      <w:r w:rsidR="004766ED">
        <w:rPr>
          <w:sz w:val="22"/>
          <w:szCs w:val="18"/>
          <w:lang w:eastAsia="zh-CN"/>
        </w:rPr>
        <w:t xml:space="preserve">I always do believe the same that the best way to evalute one method or idea is to experiment with it. </w:t>
      </w:r>
      <w:r w:rsidR="00AB36E8">
        <w:rPr>
          <w:sz w:val="22"/>
          <w:szCs w:val="18"/>
          <w:lang w:eastAsia="zh-CN"/>
        </w:rPr>
        <w:t xml:space="preserve">However, there is no time for me to </w:t>
      </w:r>
      <w:r>
        <w:rPr>
          <w:sz w:val="22"/>
          <w:szCs w:val="18"/>
          <w:lang w:eastAsia="zh-CN"/>
        </w:rPr>
        <w:t>implement and test</w:t>
      </w:r>
      <w:r w:rsidR="00AB36E8">
        <w:rPr>
          <w:sz w:val="22"/>
          <w:szCs w:val="18"/>
          <w:lang w:eastAsia="zh-CN"/>
        </w:rPr>
        <w:t xml:space="preserve"> all the AI technologies in Zumo robot. So I have to choose the suitable method according to theoretical research.</w:t>
      </w:r>
    </w:p>
    <w:p w14:paraId="1B6D83FF" w14:textId="7B4DD916" w:rsidR="00D0392D" w:rsidRDefault="00D0392D" w:rsidP="009B1140">
      <w:pPr>
        <w:rPr>
          <w:sz w:val="22"/>
          <w:szCs w:val="18"/>
          <w:lang w:eastAsia="zh-CN"/>
        </w:rPr>
      </w:pPr>
      <w:r>
        <w:rPr>
          <w:sz w:val="22"/>
          <w:szCs w:val="18"/>
          <w:lang w:eastAsia="zh-CN"/>
        </w:rPr>
        <w:t>In my opinion, t</w:t>
      </w:r>
      <w:r w:rsidR="005C3880">
        <w:rPr>
          <w:sz w:val="22"/>
          <w:szCs w:val="18"/>
          <w:lang w:eastAsia="zh-CN"/>
        </w:rPr>
        <w:t>wo different kind of methods are necessary</w:t>
      </w:r>
      <w:r>
        <w:rPr>
          <w:sz w:val="22"/>
          <w:szCs w:val="18"/>
          <w:lang w:eastAsia="zh-CN"/>
        </w:rPr>
        <w:t xml:space="preserve"> to be implement to the control system in this project</w:t>
      </w:r>
      <w:r w:rsidR="005C3880">
        <w:rPr>
          <w:sz w:val="22"/>
          <w:szCs w:val="18"/>
          <w:lang w:eastAsia="zh-CN"/>
        </w:rPr>
        <w:t xml:space="preserve">, one is </w:t>
      </w:r>
      <w:r w:rsidR="005C3880">
        <w:rPr>
          <w:rFonts w:hint="eastAsia"/>
          <w:sz w:val="22"/>
          <w:szCs w:val="18"/>
          <w:lang w:eastAsia="zh-CN"/>
        </w:rPr>
        <w:t>sup</w:t>
      </w:r>
      <w:r w:rsidR="005C3880">
        <w:rPr>
          <w:sz w:val="22"/>
          <w:szCs w:val="18"/>
          <w:lang w:eastAsia="zh-CN"/>
        </w:rPr>
        <w:t>ervised learning, another is unsupervised learning.</w:t>
      </w:r>
      <w:r w:rsidR="004766ED">
        <w:rPr>
          <w:sz w:val="22"/>
          <w:szCs w:val="18"/>
          <w:lang w:eastAsia="zh-CN"/>
        </w:rPr>
        <w:t xml:space="preserve"> </w:t>
      </w:r>
    </w:p>
    <w:p w14:paraId="69643F2A" w14:textId="01EA0586" w:rsidR="007B5F30" w:rsidRDefault="004766ED" w:rsidP="007B5F30">
      <w:pPr>
        <w:rPr>
          <w:sz w:val="22"/>
          <w:szCs w:val="18"/>
          <w:lang w:eastAsia="zh-CN"/>
        </w:rPr>
      </w:pPr>
      <w:r>
        <w:rPr>
          <w:sz w:val="22"/>
          <w:szCs w:val="18"/>
          <w:lang w:eastAsia="zh-CN"/>
        </w:rPr>
        <w:t xml:space="preserve">Supervised learning means that with input variable and output variable, and use a certain algorithm to learn the function from input to output. By this method, human strategy can be implemented into Zumo robot, and the control system can be designed as what people want the </w:t>
      </w:r>
      <w:r w:rsidR="00D0392D">
        <w:rPr>
          <w:sz w:val="22"/>
          <w:szCs w:val="18"/>
          <w:lang w:eastAsia="zh-CN"/>
        </w:rPr>
        <w:t>behaviours</w:t>
      </w:r>
      <w:r>
        <w:rPr>
          <w:sz w:val="22"/>
          <w:szCs w:val="18"/>
          <w:lang w:eastAsia="zh-CN"/>
        </w:rPr>
        <w:t xml:space="preserve"> of the robot.</w:t>
      </w:r>
      <w:r w:rsidR="00D0392D">
        <w:rPr>
          <w:sz w:val="22"/>
          <w:szCs w:val="18"/>
          <w:lang w:eastAsia="zh-CN"/>
        </w:rPr>
        <w:t xml:space="preserve"> As for decision tree, which is one kind of supervised learning,</w:t>
      </w:r>
      <w:r w:rsidR="007B5F30">
        <w:rPr>
          <w:sz w:val="22"/>
          <w:szCs w:val="18"/>
          <w:lang w:eastAsia="zh-CN"/>
        </w:rPr>
        <w:t xml:space="preserve"> it’s easy to understand and explain, can be visualized and analyzed. </w:t>
      </w:r>
      <w:r w:rsidR="007B5F30">
        <w:rPr>
          <w:rFonts w:hint="eastAsia"/>
          <w:sz w:val="22"/>
          <w:szCs w:val="18"/>
          <w:lang w:eastAsia="zh-CN"/>
        </w:rPr>
        <w:t>A</w:t>
      </w:r>
      <w:r w:rsidR="007B5F30">
        <w:rPr>
          <w:sz w:val="22"/>
          <w:szCs w:val="18"/>
          <w:lang w:eastAsia="zh-CN"/>
        </w:rPr>
        <w:t>nd it’s a good way to get start</w:t>
      </w:r>
      <w:r w:rsidR="00035B68">
        <w:rPr>
          <w:sz w:val="22"/>
          <w:szCs w:val="18"/>
          <w:lang w:eastAsia="zh-CN"/>
        </w:rPr>
        <w:t xml:space="preserve"> and familiar</w:t>
      </w:r>
      <w:r w:rsidR="007B5F30">
        <w:rPr>
          <w:sz w:val="22"/>
          <w:szCs w:val="18"/>
          <w:lang w:eastAsia="zh-CN"/>
        </w:rPr>
        <w:t xml:space="preserve"> with this project. </w:t>
      </w:r>
      <w:r w:rsidR="00EF54FC">
        <w:rPr>
          <w:sz w:val="22"/>
          <w:szCs w:val="18"/>
          <w:lang w:eastAsia="zh-CN"/>
        </w:rPr>
        <w:t xml:space="preserve">It’s able to handle both data type and regular type attributes. </w:t>
      </w:r>
      <w:r w:rsidR="007B5F30">
        <w:rPr>
          <w:sz w:val="22"/>
          <w:szCs w:val="18"/>
          <w:lang w:eastAsia="zh-CN"/>
        </w:rPr>
        <w:t>Also</w:t>
      </w:r>
      <w:r w:rsidR="00035B68">
        <w:rPr>
          <w:sz w:val="22"/>
          <w:szCs w:val="18"/>
          <w:lang w:eastAsia="zh-CN"/>
        </w:rPr>
        <w:t>, when dealing with data set, the program run time can be very fast, which means the time complexity is low. This is quite important, because the Zumo robot is off the shelf robot, the processor and memory on the Zumo robot is fixed. And it can’t compile too many code and unable to run the code opportune with much time complexity. The sensor output of the robot can be outdated soon, so the robot should react timely according to the current sensor output. And these condition emphasize that the code should not be too complex</w:t>
      </w:r>
      <w:r w:rsidR="00EF54FC">
        <w:rPr>
          <w:sz w:val="22"/>
          <w:szCs w:val="18"/>
          <w:lang w:eastAsia="zh-CN"/>
        </w:rPr>
        <w:t>, and it should be as easy as possible. For decision tree, the code can be less complex and easy to compile and run, and it will perform the strategy correctly as expected.</w:t>
      </w:r>
    </w:p>
    <w:p w14:paraId="09E29D48" w14:textId="051B2D8B" w:rsidR="00EF54FC" w:rsidRDefault="00EF54FC" w:rsidP="007B5F30">
      <w:pPr>
        <w:rPr>
          <w:sz w:val="22"/>
          <w:szCs w:val="18"/>
          <w:lang w:eastAsia="zh-CN"/>
        </w:rPr>
      </w:pPr>
      <w:r>
        <w:rPr>
          <w:rFonts w:hint="eastAsia"/>
          <w:sz w:val="22"/>
          <w:szCs w:val="18"/>
          <w:lang w:eastAsia="zh-CN"/>
        </w:rPr>
        <w:t>A</w:t>
      </w:r>
      <w:r>
        <w:rPr>
          <w:sz w:val="22"/>
          <w:szCs w:val="18"/>
          <w:lang w:eastAsia="zh-CN"/>
        </w:rPr>
        <w:t xml:space="preserve">s for unsupervised learning, which gonna be </w:t>
      </w:r>
      <w:r w:rsidR="00522616">
        <w:rPr>
          <w:sz w:val="22"/>
          <w:szCs w:val="18"/>
          <w:lang w:eastAsia="zh-CN"/>
        </w:rPr>
        <w:t xml:space="preserve">considered as </w:t>
      </w:r>
      <w:r>
        <w:rPr>
          <w:sz w:val="22"/>
          <w:szCs w:val="18"/>
          <w:lang w:eastAsia="zh-CN"/>
        </w:rPr>
        <w:t xml:space="preserve">the majority part of this project. </w:t>
      </w:r>
      <w:r w:rsidR="00C629DF">
        <w:rPr>
          <w:sz w:val="22"/>
          <w:szCs w:val="18"/>
          <w:lang w:eastAsia="zh-CN"/>
        </w:rPr>
        <w:t>Because in the sumo league, it’s hard to say what is the right thing to do and what is wrong. And no one knows the</w:t>
      </w:r>
      <w:r w:rsidR="006C38C5">
        <w:rPr>
          <w:sz w:val="22"/>
          <w:szCs w:val="18"/>
          <w:lang w:eastAsia="zh-CN"/>
        </w:rPr>
        <w:t xml:space="preserve"> absolutely</w:t>
      </w:r>
      <w:r w:rsidR="00C629DF">
        <w:rPr>
          <w:sz w:val="22"/>
          <w:szCs w:val="18"/>
          <w:lang w:eastAsia="zh-CN"/>
        </w:rPr>
        <w:t xml:space="preserve"> </w:t>
      </w:r>
      <w:r w:rsidR="006C38C5">
        <w:rPr>
          <w:sz w:val="22"/>
          <w:szCs w:val="18"/>
          <w:lang w:eastAsia="zh-CN"/>
        </w:rPr>
        <w:t xml:space="preserve">undefeated, unrivaled strategy. It’s seems wrong that people train the robot with the right strategy while people themselves don’t even know what is correct. However, this is just subjective thinking, which kind of learning method have better performance has to be determined by experiment. </w:t>
      </w:r>
    </w:p>
    <w:p w14:paraId="052FB5C0" w14:textId="336FF49B" w:rsidR="006C38C5" w:rsidRDefault="008677C9" w:rsidP="007B5F30">
      <w:pPr>
        <w:rPr>
          <w:sz w:val="22"/>
          <w:szCs w:val="18"/>
          <w:lang w:eastAsia="zh-CN"/>
        </w:rPr>
      </w:pPr>
      <w:r>
        <w:rPr>
          <w:sz w:val="22"/>
          <w:szCs w:val="18"/>
          <w:lang w:eastAsia="zh-CN"/>
        </w:rPr>
        <w:t xml:space="preserve">Wrestling robot fight can be define as a NP problem. </w:t>
      </w:r>
      <w:r w:rsidR="00003DB0">
        <w:rPr>
          <w:sz w:val="22"/>
          <w:szCs w:val="18"/>
          <w:lang w:eastAsia="zh-CN"/>
        </w:rPr>
        <w:t>Don’t know if a correct solution or strategy exist for sumo league. However, for any possible solution or strategy can be verified in polynomial time. For NP problem as well as sumo league,</w:t>
      </w:r>
      <w:r w:rsidR="007E65E4">
        <w:rPr>
          <w:sz w:val="22"/>
          <w:szCs w:val="18"/>
          <w:lang w:eastAsia="zh-CN"/>
        </w:rPr>
        <w:t xml:space="preserve"> there are no prefect solution or global optimal. In this case, heuristic algorithm is suitable for this kind of problem, it will provide a feasible solution within an acceptable time.</w:t>
      </w:r>
    </w:p>
    <w:p w14:paraId="141C579A" w14:textId="73360DDC" w:rsidR="00522616" w:rsidRDefault="007E65E4" w:rsidP="007B5F30">
      <w:pPr>
        <w:rPr>
          <w:sz w:val="22"/>
          <w:szCs w:val="18"/>
          <w:lang w:eastAsia="zh-CN"/>
        </w:rPr>
      </w:pPr>
      <w:r>
        <w:rPr>
          <w:rFonts w:hint="eastAsia"/>
          <w:sz w:val="22"/>
          <w:szCs w:val="18"/>
          <w:lang w:eastAsia="zh-CN"/>
        </w:rPr>
        <w:lastRenderedPageBreak/>
        <w:t>G</w:t>
      </w:r>
      <w:r>
        <w:rPr>
          <w:sz w:val="22"/>
          <w:szCs w:val="18"/>
          <w:lang w:eastAsia="zh-CN"/>
        </w:rPr>
        <w:t xml:space="preserve">A is a kind of unsupervised learning as well as a heuristic algorithm, which is suitable for this project. </w:t>
      </w:r>
      <w:r w:rsidR="00522616">
        <w:rPr>
          <w:sz w:val="22"/>
          <w:szCs w:val="18"/>
          <w:lang w:eastAsia="zh-CN"/>
        </w:rPr>
        <w:t xml:space="preserve">GA </w:t>
      </w:r>
      <w:r w:rsidR="009E6680">
        <w:rPr>
          <w:sz w:val="22"/>
          <w:szCs w:val="18"/>
          <w:lang w:eastAsia="zh-CN"/>
        </w:rPr>
        <w:t>was</w:t>
      </w:r>
      <w:r w:rsidR="00522616">
        <w:rPr>
          <w:sz w:val="22"/>
          <w:szCs w:val="18"/>
          <w:lang w:eastAsia="zh-CN"/>
        </w:rPr>
        <w:t xml:space="preserve"> introducted in </w:t>
      </w:r>
      <w:r w:rsidR="00522616" w:rsidRPr="009E6680">
        <w:rPr>
          <w:i/>
          <w:iCs/>
          <w:sz w:val="22"/>
          <w:szCs w:val="18"/>
          <w:lang w:eastAsia="zh-CN"/>
        </w:rPr>
        <w:t xml:space="preserve">COMP5400M </w:t>
      </w:r>
      <w:r w:rsidR="009E6680" w:rsidRPr="009E6680">
        <w:rPr>
          <w:i/>
          <w:iCs/>
          <w:sz w:val="22"/>
          <w:szCs w:val="18"/>
          <w:lang w:eastAsia="zh-CN"/>
        </w:rPr>
        <w:t>Bio-inspired computing</w:t>
      </w:r>
      <w:r w:rsidR="009E6680">
        <w:rPr>
          <w:sz w:val="22"/>
          <w:szCs w:val="18"/>
          <w:lang w:eastAsia="zh-CN"/>
        </w:rPr>
        <w:t xml:space="preserve"> module last semester, which gives me a general understanding of GA</w:t>
      </w:r>
      <w:r w:rsidR="00CC5C86">
        <w:rPr>
          <w:sz w:val="22"/>
          <w:szCs w:val="18"/>
          <w:lang w:eastAsia="zh-CN"/>
        </w:rPr>
        <w:t>, including the conpect of heredity, variation, selection, etc. Also</w:t>
      </w:r>
      <w:r w:rsidR="009E6680">
        <w:rPr>
          <w:sz w:val="22"/>
          <w:szCs w:val="18"/>
          <w:lang w:eastAsia="zh-CN"/>
        </w:rPr>
        <w:t xml:space="preserve"> knowing that GA has many applications, including </w:t>
      </w:r>
      <w:r w:rsidR="00CC5C86">
        <w:rPr>
          <w:sz w:val="22"/>
          <w:szCs w:val="18"/>
          <w:lang w:eastAsia="zh-CN"/>
        </w:rPr>
        <w:t>design a LEGO bridge using modified CAD software, optimise the shape of airfoils and so on.</w:t>
      </w:r>
    </w:p>
    <w:p w14:paraId="3CD5302F" w14:textId="7EAED488" w:rsidR="00D94392" w:rsidRDefault="004F565F" w:rsidP="007B5F30">
      <w:pPr>
        <w:rPr>
          <w:sz w:val="22"/>
          <w:szCs w:val="18"/>
          <w:lang w:eastAsia="zh-CN"/>
        </w:rPr>
      </w:pPr>
      <w:r>
        <w:rPr>
          <w:sz w:val="22"/>
          <w:szCs w:val="18"/>
          <w:lang w:eastAsia="zh-CN"/>
        </w:rPr>
        <w:t xml:space="preserve">GA also has large search space, which reducing the risk of falling into a local optimal solution. Fitness funciton can be customize, which can have more possibilities. </w:t>
      </w:r>
      <w:r w:rsidR="00995A67">
        <w:rPr>
          <w:sz w:val="22"/>
          <w:szCs w:val="18"/>
          <w:lang w:eastAsia="zh-CN"/>
        </w:rPr>
        <w:t xml:space="preserve">The GA does not use deterministic rules, but uses probabilistic transition rules to guide his search direction. And these characteristics of GA </w:t>
      </w:r>
      <w:r w:rsidR="00D94392">
        <w:rPr>
          <w:sz w:val="22"/>
          <w:szCs w:val="18"/>
          <w:lang w:eastAsia="zh-CN"/>
        </w:rPr>
        <w:t xml:space="preserve">makes </w:t>
      </w:r>
      <w:r w:rsidR="00995A67">
        <w:rPr>
          <w:sz w:val="22"/>
          <w:szCs w:val="18"/>
          <w:lang w:eastAsia="zh-CN"/>
        </w:rPr>
        <w:t xml:space="preserve">GA get </w:t>
      </w:r>
      <w:r w:rsidR="00D94392">
        <w:rPr>
          <w:sz w:val="22"/>
          <w:szCs w:val="18"/>
          <w:lang w:eastAsia="zh-CN"/>
        </w:rPr>
        <w:t>more ‘fitness score’ in this project.</w:t>
      </w:r>
    </w:p>
    <w:p w14:paraId="23BC0830" w14:textId="0C7E974F" w:rsidR="00D94392" w:rsidRDefault="00D94392" w:rsidP="007B5F30">
      <w:pPr>
        <w:rPr>
          <w:sz w:val="22"/>
          <w:szCs w:val="18"/>
          <w:lang w:eastAsia="zh-CN"/>
        </w:rPr>
      </w:pPr>
    </w:p>
    <w:p w14:paraId="6F7F77AE" w14:textId="30A13978" w:rsidR="00D94392" w:rsidRDefault="00D94392" w:rsidP="007B5F30">
      <w:pPr>
        <w:rPr>
          <w:sz w:val="22"/>
          <w:szCs w:val="18"/>
          <w:lang w:eastAsia="zh-CN"/>
        </w:rPr>
      </w:pPr>
    </w:p>
    <w:p w14:paraId="342689C2" w14:textId="673669FF" w:rsidR="00D94392" w:rsidRDefault="00D94392" w:rsidP="007B5F30">
      <w:pPr>
        <w:rPr>
          <w:sz w:val="22"/>
          <w:szCs w:val="18"/>
          <w:lang w:eastAsia="zh-CN"/>
        </w:rPr>
      </w:pPr>
    </w:p>
    <w:p w14:paraId="2D8D479C" w14:textId="416CA499" w:rsidR="00D94392" w:rsidRDefault="00D94392" w:rsidP="007B5F30">
      <w:pPr>
        <w:rPr>
          <w:sz w:val="22"/>
          <w:szCs w:val="18"/>
          <w:lang w:eastAsia="zh-CN"/>
        </w:rPr>
      </w:pPr>
    </w:p>
    <w:p w14:paraId="7FF34E61" w14:textId="41F803AA" w:rsidR="00D94392" w:rsidRDefault="00D94392" w:rsidP="007B5F30">
      <w:pPr>
        <w:rPr>
          <w:sz w:val="22"/>
          <w:szCs w:val="18"/>
          <w:lang w:eastAsia="zh-CN"/>
        </w:rPr>
      </w:pPr>
    </w:p>
    <w:p w14:paraId="62B16E44" w14:textId="51791DC3" w:rsidR="00D94392" w:rsidRDefault="00D94392" w:rsidP="007B5F30">
      <w:pPr>
        <w:rPr>
          <w:sz w:val="22"/>
          <w:szCs w:val="18"/>
          <w:lang w:eastAsia="zh-CN"/>
        </w:rPr>
      </w:pPr>
    </w:p>
    <w:p w14:paraId="2E77AEF0" w14:textId="73D59F95" w:rsidR="00D94392" w:rsidRDefault="00D94392" w:rsidP="007B5F30">
      <w:pPr>
        <w:rPr>
          <w:sz w:val="22"/>
          <w:szCs w:val="18"/>
          <w:lang w:eastAsia="zh-CN"/>
        </w:rPr>
      </w:pPr>
    </w:p>
    <w:p w14:paraId="6558080B" w14:textId="16E8FEC4" w:rsidR="00D94392" w:rsidRDefault="00D94392" w:rsidP="007B5F30">
      <w:pPr>
        <w:rPr>
          <w:sz w:val="22"/>
          <w:szCs w:val="18"/>
          <w:lang w:eastAsia="zh-CN"/>
        </w:rPr>
      </w:pPr>
    </w:p>
    <w:p w14:paraId="038254F0" w14:textId="60C2A64D" w:rsidR="00D94392" w:rsidRDefault="00D94392" w:rsidP="007B5F30">
      <w:pPr>
        <w:rPr>
          <w:sz w:val="22"/>
          <w:szCs w:val="18"/>
          <w:lang w:eastAsia="zh-CN"/>
        </w:rPr>
      </w:pPr>
    </w:p>
    <w:p w14:paraId="2672C4C5" w14:textId="587701DD" w:rsidR="00D94392" w:rsidRDefault="00D94392" w:rsidP="007B5F30">
      <w:pPr>
        <w:rPr>
          <w:sz w:val="22"/>
          <w:szCs w:val="18"/>
          <w:lang w:eastAsia="zh-CN"/>
        </w:rPr>
      </w:pPr>
    </w:p>
    <w:p w14:paraId="688F71E5" w14:textId="4DDBBB84" w:rsidR="00D94392" w:rsidRDefault="00D94392" w:rsidP="007B5F30">
      <w:pPr>
        <w:rPr>
          <w:sz w:val="22"/>
          <w:szCs w:val="18"/>
          <w:lang w:eastAsia="zh-CN"/>
        </w:rPr>
      </w:pPr>
    </w:p>
    <w:p w14:paraId="01B59FC8" w14:textId="4ACBEB86" w:rsidR="00D94392" w:rsidRDefault="00D94392" w:rsidP="007B5F30">
      <w:pPr>
        <w:rPr>
          <w:sz w:val="22"/>
          <w:szCs w:val="18"/>
          <w:lang w:eastAsia="zh-CN"/>
        </w:rPr>
      </w:pPr>
    </w:p>
    <w:p w14:paraId="0C1756AA" w14:textId="73549E2A" w:rsidR="00D94392" w:rsidRDefault="00D94392" w:rsidP="007B5F30">
      <w:pPr>
        <w:rPr>
          <w:sz w:val="22"/>
          <w:szCs w:val="18"/>
          <w:lang w:eastAsia="zh-CN"/>
        </w:rPr>
      </w:pPr>
    </w:p>
    <w:p w14:paraId="235F57B7" w14:textId="66927385" w:rsidR="00D94392" w:rsidRDefault="00D94392" w:rsidP="00D94392">
      <w:pPr>
        <w:pStyle w:val="1"/>
      </w:pPr>
      <w:r>
        <w:lastRenderedPageBreak/>
        <w:t>Chapter 3</w:t>
      </w:r>
      <w:r>
        <w:br/>
        <w:t>Software Requirements and System Design</w:t>
      </w:r>
    </w:p>
    <w:p w14:paraId="1BB4CA3E" w14:textId="7D8B2B7B" w:rsidR="00D94392" w:rsidRDefault="00D94392" w:rsidP="00D94392">
      <w:pPr>
        <w:pStyle w:val="2"/>
        <w:ind w:left="0" w:firstLine="0"/>
        <w:rPr>
          <w:sz w:val="22"/>
          <w:szCs w:val="22"/>
        </w:rPr>
      </w:pPr>
      <w:r>
        <w:rPr>
          <w:sz w:val="22"/>
          <w:szCs w:val="22"/>
          <w:lang w:eastAsia="zh-CN"/>
        </w:rPr>
        <w:t>3.1 Software Requirements</w:t>
      </w:r>
    </w:p>
    <w:p w14:paraId="1044B1C3" w14:textId="3EE53CB2" w:rsidR="00D94392" w:rsidRDefault="002050C5" w:rsidP="007B5F30">
      <w:pPr>
        <w:rPr>
          <w:sz w:val="22"/>
          <w:szCs w:val="18"/>
          <w:lang w:eastAsia="zh-CN"/>
        </w:rPr>
      </w:pPr>
      <w:r>
        <w:rPr>
          <w:rFonts w:hint="eastAsia"/>
          <w:sz w:val="22"/>
          <w:szCs w:val="18"/>
          <w:lang w:eastAsia="zh-CN"/>
        </w:rPr>
        <w:t>3.1.1</w:t>
      </w:r>
      <w:r>
        <w:rPr>
          <w:sz w:val="22"/>
          <w:szCs w:val="18"/>
          <w:lang w:eastAsia="zh-CN"/>
        </w:rPr>
        <w:t xml:space="preserve"> </w:t>
      </w:r>
      <w:r>
        <w:rPr>
          <w:rFonts w:hint="eastAsia"/>
          <w:sz w:val="22"/>
          <w:szCs w:val="18"/>
          <w:lang w:eastAsia="zh-CN"/>
        </w:rPr>
        <w:t>Function</w:t>
      </w:r>
      <w:r>
        <w:rPr>
          <w:sz w:val="22"/>
          <w:szCs w:val="18"/>
          <w:lang w:eastAsia="zh-CN"/>
        </w:rPr>
        <w:t xml:space="preserve"> Requirements</w:t>
      </w:r>
    </w:p>
    <w:p w14:paraId="7B5659EB" w14:textId="77777777" w:rsidR="002050C5" w:rsidRPr="00D94392" w:rsidRDefault="002050C5" w:rsidP="007B5F30">
      <w:pPr>
        <w:rPr>
          <w:sz w:val="22"/>
          <w:szCs w:val="18"/>
          <w:lang w:eastAsia="zh-CN"/>
        </w:rPr>
      </w:pPr>
    </w:p>
    <w:p w14:paraId="3ED50C8E" w14:textId="77777777" w:rsidR="00AA08C2" w:rsidRDefault="000648D9" w:rsidP="009D4F49">
      <w:pPr>
        <w:pStyle w:val="1"/>
      </w:pPr>
      <w:bookmarkStart w:id="16" w:name="_Toc407145097"/>
      <w:bookmarkEnd w:id="13"/>
      <w:bookmarkEnd w:id="14"/>
      <w:bookmarkEnd w:id="15"/>
      <w:r>
        <w:lastRenderedPageBreak/>
        <w:t>List of References</w:t>
      </w:r>
      <w:bookmarkEnd w:id="16"/>
    </w:p>
    <w:p w14:paraId="0E4F8958" w14:textId="77777777" w:rsidR="000B60F4" w:rsidRDefault="000648D9"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18"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1C549BB6" w14:textId="77777777" w:rsidR="008E7151" w:rsidRDefault="000648D9"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0648D9"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0648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0648D9"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5BB2D152" w14:textId="77777777" w:rsidR="00256141" w:rsidRDefault="000648D9" w:rsidP="00256141">
      <w:pPr>
        <w:pStyle w:val="1"/>
      </w:pPr>
      <w:bookmarkStart w:id="17" w:name="_Toc407145098"/>
      <w:r>
        <w:lastRenderedPageBreak/>
        <w:t>Appendix A</w:t>
      </w:r>
      <w:r>
        <w:br/>
      </w:r>
      <w:r w:rsidR="000E2F10">
        <w:t>External Materials</w:t>
      </w:r>
      <w:bookmarkEnd w:id="17"/>
    </w:p>
    <w:p w14:paraId="76152F32" w14:textId="77777777" w:rsidR="00256141" w:rsidRPr="002C73E9" w:rsidRDefault="000648D9"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25C08D66" w14:textId="77777777" w:rsidR="00256141" w:rsidRPr="002C73E9" w:rsidRDefault="000648D9"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val" w:val="2"/>
          <w:attr w:name="sch" w:val="1"/>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val" w:val="2"/>
          <w:attr w:name="sch" w:val="1"/>
        </w:smartTagPr>
        <w:r w:rsidRPr="002C73E9">
          <w:rPr>
            <w:sz w:val="22"/>
            <w:szCs w:val="22"/>
          </w:rPr>
          <w:t>2</w:t>
        </w:r>
      </w:smartTag>
      <w:bookmarkEnd w:id="18"/>
    </w:p>
    <w:p w14:paraId="66FD3BD3"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p w14:paraId="1BECE938" w14:textId="77777777" w:rsidR="00256141" w:rsidRPr="002C73E9" w:rsidRDefault="000648D9" w:rsidP="00256141">
      <w:pPr>
        <w:pStyle w:val="3"/>
        <w:rPr>
          <w:sz w:val="22"/>
          <w:szCs w:val="22"/>
        </w:rPr>
      </w:pPr>
      <w:bookmarkStart w:id="19" w:name="_Toc407145100"/>
      <w:r w:rsidRPr="002C73E9">
        <w:rPr>
          <w:sz w:val="22"/>
          <w:szCs w:val="22"/>
        </w:rPr>
        <w:t>A.</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 xml:space="preserve">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val" w:val="3"/>
          <w:attr w:name="sch" w:val="1"/>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val" w:val="3"/>
          <w:attr w:name="sch" w:val="1"/>
        </w:smartTagPr>
        <w:r w:rsidRPr="002C73E9">
          <w:rPr>
            <w:sz w:val="22"/>
            <w:szCs w:val="22"/>
          </w:rPr>
          <w:t>3</w:t>
        </w:r>
      </w:smartTag>
      <w:bookmarkEnd w:id="19"/>
    </w:p>
    <w:p w14:paraId="6ABBBB78"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w:t>
      </w:r>
    </w:p>
    <w:p w14:paraId="3F13D84A" w14:textId="77777777" w:rsidR="00256141" w:rsidRPr="002C73E9" w:rsidRDefault="000648D9" w:rsidP="00256141">
      <w:pPr>
        <w:pStyle w:val="4"/>
        <w:rPr>
          <w:sz w:val="22"/>
          <w:szCs w:val="22"/>
        </w:rPr>
      </w:pPr>
      <w:bookmarkStart w:id="20" w:name="_Toc407145101"/>
      <w:r w:rsidRPr="002C73E9">
        <w:rPr>
          <w:sz w:val="22"/>
          <w:szCs w:val="22"/>
        </w:rPr>
        <w:t>A.</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 xml:space="preserve">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val" w:val="4"/>
          <w:attr w:name="sch" w:val="1"/>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val" w:val="4"/>
          <w:attr w:name="sch" w:val="1"/>
        </w:smartTagPr>
        <w:r w:rsidRPr="002C73E9">
          <w:rPr>
            <w:sz w:val="22"/>
            <w:szCs w:val="22"/>
          </w:rPr>
          <w:t>4</w:t>
        </w:r>
      </w:smartTag>
      <w:bookmarkEnd w:id="20"/>
    </w:p>
    <w:p w14:paraId="775D65B9"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w:t>
      </w:r>
    </w:p>
    <w:p w14:paraId="5514580D" w14:textId="77777777" w:rsidR="00372338" w:rsidRDefault="000648D9"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0648D9"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1D6506D9" w14:textId="77777777" w:rsidR="00322F51" w:rsidRPr="002C73E9" w:rsidRDefault="000648D9"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0648D9" w:rsidP="005142FA">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sectPr w:rsidR="005142FA" w:rsidRPr="002C73E9" w:rsidSect="00E378D3">
      <w:headerReference w:type="default" r:id="rId19"/>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689256" w14:textId="77777777" w:rsidR="00912C50" w:rsidRDefault="00912C50">
      <w:pPr>
        <w:spacing w:after="0" w:line="240" w:lineRule="auto"/>
      </w:pPr>
      <w:r>
        <w:separator/>
      </w:r>
    </w:p>
  </w:endnote>
  <w:endnote w:type="continuationSeparator" w:id="0">
    <w:p w14:paraId="2E527232" w14:textId="77777777" w:rsidR="00912C50" w:rsidRDefault="00912C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473909" w14:textId="77777777" w:rsidR="00912C50" w:rsidRDefault="00912C50">
      <w:pPr>
        <w:spacing w:after="0" w:line="240" w:lineRule="auto"/>
      </w:pPr>
      <w:r>
        <w:separator/>
      </w:r>
    </w:p>
  </w:footnote>
  <w:footnote w:type="continuationSeparator" w:id="0">
    <w:p w14:paraId="0F9582CB" w14:textId="77777777" w:rsidR="00912C50" w:rsidRDefault="00912C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5C3880" w:rsidRDefault="005C3880">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5C3880" w:rsidRDefault="005C3880">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hybridMultilevel"/>
    <w:tmpl w:val="931890B2"/>
    <w:lvl w:ilvl="0" w:tplc="3788ACA6">
      <w:start w:val="1"/>
      <w:numFmt w:val="decimal"/>
      <w:lvlText w:val="%1."/>
      <w:lvlJc w:val="left"/>
      <w:pPr>
        <w:ind w:left="360" w:hanging="360"/>
      </w:pPr>
      <w:rPr>
        <w:rFonts w:hint="default"/>
      </w:rPr>
    </w:lvl>
    <w:lvl w:ilvl="1" w:tplc="D21AE22C" w:tentative="1">
      <w:start w:val="1"/>
      <w:numFmt w:val="lowerLetter"/>
      <w:lvlText w:val="%2)"/>
      <w:lvlJc w:val="left"/>
      <w:pPr>
        <w:ind w:left="840" w:hanging="420"/>
      </w:pPr>
    </w:lvl>
    <w:lvl w:ilvl="2" w:tplc="5CA6E53E" w:tentative="1">
      <w:start w:val="1"/>
      <w:numFmt w:val="lowerRoman"/>
      <w:lvlText w:val="%3."/>
      <w:lvlJc w:val="right"/>
      <w:pPr>
        <w:ind w:left="1260" w:hanging="420"/>
      </w:pPr>
    </w:lvl>
    <w:lvl w:ilvl="3" w:tplc="01625606" w:tentative="1">
      <w:start w:val="1"/>
      <w:numFmt w:val="decimal"/>
      <w:lvlText w:val="%4."/>
      <w:lvlJc w:val="left"/>
      <w:pPr>
        <w:ind w:left="1680" w:hanging="420"/>
      </w:pPr>
    </w:lvl>
    <w:lvl w:ilvl="4" w:tplc="B004FCC0" w:tentative="1">
      <w:start w:val="1"/>
      <w:numFmt w:val="lowerLetter"/>
      <w:lvlText w:val="%5)"/>
      <w:lvlJc w:val="left"/>
      <w:pPr>
        <w:ind w:left="2100" w:hanging="420"/>
      </w:pPr>
    </w:lvl>
    <w:lvl w:ilvl="5" w:tplc="EE26B65A" w:tentative="1">
      <w:start w:val="1"/>
      <w:numFmt w:val="lowerRoman"/>
      <w:lvlText w:val="%6."/>
      <w:lvlJc w:val="right"/>
      <w:pPr>
        <w:ind w:left="2520" w:hanging="420"/>
      </w:pPr>
    </w:lvl>
    <w:lvl w:ilvl="6" w:tplc="0F5CA932" w:tentative="1">
      <w:start w:val="1"/>
      <w:numFmt w:val="decimal"/>
      <w:lvlText w:val="%7."/>
      <w:lvlJc w:val="left"/>
      <w:pPr>
        <w:ind w:left="2940" w:hanging="420"/>
      </w:pPr>
    </w:lvl>
    <w:lvl w:ilvl="7" w:tplc="94F61F94" w:tentative="1">
      <w:start w:val="1"/>
      <w:numFmt w:val="lowerLetter"/>
      <w:lvlText w:val="%8)"/>
      <w:lvlJc w:val="left"/>
      <w:pPr>
        <w:ind w:left="3360" w:hanging="420"/>
      </w:pPr>
    </w:lvl>
    <w:lvl w:ilvl="8" w:tplc="F7F04672" w:tentative="1">
      <w:start w:val="1"/>
      <w:numFmt w:val="lowerRoman"/>
      <w:lvlText w:val="%9."/>
      <w:lvlJc w:val="right"/>
      <w:pPr>
        <w:ind w:left="3780" w:hanging="420"/>
      </w:p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3DB0"/>
    <w:rsid w:val="00007765"/>
    <w:rsid w:val="00010BA1"/>
    <w:rsid w:val="00011222"/>
    <w:rsid w:val="00017BF1"/>
    <w:rsid w:val="000202E9"/>
    <w:rsid w:val="000324C4"/>
    <w:rsid w:val="00034AE3"/>
    <w:rsid w:val="00035B68"/>
    <w:rsid w:val="00045D74"/>
    <w:rsid w:val="000517F0"/>
    <w:rsid w:val="00054AD4"/>
    <w:rsid w:val="00056487"/>
    <w:rsid w:val="000648D9"/>
    <w:rsid w:val="00066A38"/>
    <w:rsid w:val="00067033"/>
    <w:rsid w:val="00067E30"/>
    <w:rsid w:val="000736C1"/>
    <w:rsid w:val="00074726"/>
    <w:rsid w:val="00087439"/>
    <w:rsid w:val="000B1524"/>
    <w:rsid w:val="000B5740"/>
    <w:rsid w:val="000B60F4"/>
    <w:rsid w:val="000D5DFF"/>
    <w:rsid w:val="000D6092"/>
    <w:rsid w:val="000D79CA"/>
    <w:rsid w:val="000E2F10"/>
    <w:rsid w:val="000E45CC"/>
    <w:rsid w:val="000E46CD"/>
    <w:rsid w:val="000E639E"/>
    <w:rsid w:val="000F071D"/>
    <w:rsid w:val="000F70BC"/>
    <w:rsid w:val="001041A0"/>
    <w:rsid w:val="0011027A"/>
    <w:rsid w:val="001127F9"/>
    <w:rsid w:val="00114F5D"/>
    <w:rsid w:val="0012066D"/>
    <w:rsid w:val="00124D86"/>
    <w:rsid w:val="001259DA"/>
    <w:rsid w:val="00133646"/>
    <w:rsid w:val="00141BEA"/>
    <w:rsid w:val="00156959"/>
    <w:rsid w:val="001611C6"/>
    <w:rsid w:val="00166862"/>
    <w:rsid w:val="00171D53"/>
    <w:rsid w:val="00174EC0"/>
    <w:rsid w:val="00174FB6"/>
    <w:rsid w:val="00184C4E"/>
    <w:rsid w:val="00187682"/>
    <w:rsid w:val="00187689"/>
    <w:rsid w:val="00191F08"/>
    <w:rsid w:val="0019263E"/>
    <w:rsid w:val="0019393E"/>
    <w:rsid w:val="00194312"/>
    <w:rsid w:val="001A12F1"/>
    <w:rsid w:val="001A5B93"/>
    <w:rsid w:val="001B4634"/>
    <w:rsid w:val="001B5354"/>
    <w:rsid w:val="001D7F0D"/>
    <w:rsid w:val="001E2741"/>
    <w:rsid w:val="001E4078"/>
    <w:rsid w:val="001E57FF"/>
    <w:rsid w:val="001E5853"/>
    <w:rsid w:val="001E6420"/>
    <w:rsid w:val="001F1B9A"/>
    <w:rsid w:val="00200FCA"/>
    <w:rsid w:val="002050C5"/>
    <w:rsid w:val="0020580E"/>
    <w:rsid w:val="00211F90"/>
    <w:rsid w:val="00212840"/>
    <w:rsid w:val="00223C7F"/>
    <w:rsid w:val="00230797"/>
    <w:rsid w:val="002431AF"/>
    <w:rsid w:val="00246BF6"/>
    <w:rsid w:val="00247A80"/>
    <w:rsid w:val="00256141"/>
    <w:rsid w:val="002574CF"/>
    <w:rsid w:val="00260985"/>
    <w:rsid w:val="00261192"/>
    <w:rsid w:val="00262A4F"/>
    <w:rsid w:val="00262AE7"/>
    <w:rsid w:val="0026673B"/>
    <w:rsid w:val="00266E2B"/>
    <w:rsid w:val="00270EFA"/>
    <w:rsid w:val="00272558"/>
    <w:rsid w:val="00272E7C"/>
    <w:rsid w:val="002767A2"/>
    <w:rsid w:val="00281C69"/>
    <w:rsid w:val="002820A4"/>
    <w:rsid w:val="00283ED5"/>
    <w:rsid w:val="002860EA"/>
    <w:rsid w:val="00291C12"/>
    <w:rsid w:val="00293D95"/>
    <w:rsid w:val="002A0219"/>
    <w:rsid w:val="002A5E48"/>
    <w:rsid w:val="002B12A3"/>
    <w:rsid w:val="002B2A83"/>
    <w:rsid w:val="002B6E5E"/>
    <w:rsid w:val="002B71C8"/>
    <w:rsid w:val="002C122E"/>
    <w:rsid w:val="002C50C6"/>
    <w:rsid w:val="002C73E9"/>
    <w:rsid w:val="002E11A7"/>
    <w:rsid w:val="002F1B8A"/>
    <w:rsid w:val="00300114"/>
    <w:rsid w:val="003125C1"/>
    <w:rsid w:val="00322F51"/>
    <w:rsid w:val="00342DA7"/>
    <w:rsid w:val="003442C2"/>
    <w:rsid w:val="003457C0"/>
    <w:rsid w:val="003458C6"/>
    <w:rsid w:val="003476CA"/>
    <w:rsid w:val="0035264C"/>
    <w:rsid w:val="003651C5"/>
    <w:rsid w:val="0036566F"/>
    <w:rsid w:val="003669FF"/>
    <w:rsid w:val="00367014"/>
    <w:rsid w:val="00372338"/>
    <w:rsid w:val="00373116"/>
    <w:rsid w:val="00386E50"/>
    <w:rsid w:val="003911BF"/>
    <w:rsid w:val="00395708"/>
    <w:rsid w:val="00395820"/>
    <w:rsid w:val="003A19D9"/>
    <w:rsid w:val="003B0FF0"/>
    <w:rsid w:val="003B19E1"/>
    <w:rsid w:val="003B7365"/>
    <w:rsid w:val="003C5400"/>
    <w:rsid w:val="003C7865"/>
    <w:rsid w:val="003C7B3A"/>
    <w:rsid w:val="003E1BA4"/>
    <w:rsid w:val="00400F2A"/>
    <w:rsid w:val="004015AD"/>
    <w:rsid w:val="00403886"/>
    <w:rsid w:val="00405026"/>
    <w:rsid w:val="00411A71"/>
    <w:rsid w:val="00420F18"/>
    <w:rsid w:val="004219C4"/>
    <w:rsid w:val="004233C6"/>
    <w:rsid w:val="00423799"/>
    <w:rsid w:val="00430914"/>
    <w:rsid w:val="00440801"/>
    <w:rsid w:val="004426C6"/>
    <w:rsid w:val="00446573"/>
    <w:rsid w:val="00455406"/>
    <w:rsid w:val="004766ED"/>
    <w:rsid w:val="00481BF0"/>
    <w:rsid w:val="00487CF1"/>
    <w:rsid w:val="00495D64"/>
    <w:rsid w:val="00496201"/>
    <w:rsid w:val="00496CFF"/>
    <w:rsid w:val="004977F3"/>
    <w:rsid w:val="004A2C10"/>
    <w:rsid w:val="004A7B8C"/>
    <w:rsid w:val="004D153F"/>
    <w:rsid w:val="004D26B5"/>
    <w:rsid w:val="004D3D43"/>
    <w:rsid w:val="004E71B4"/>
    <w:rsid w:val="004F1DE5"/>
    <w:rsid w:val="004F21EF"/>
    <w:rsid w:val="004F3E35"/>
    <w:rsid w:val="004F565F"/>
    <w:rsid w:val="00504BCE"/>
    <w:rsid w:val="005114EC"/>
    <w:rsid w:val="005142FA"/>
    <w:rsid w:val="00515557"/>
    <w:rsid w:val="00517B69"/>
    <w:rsid w:val="00520860"/>
    <w:rsid w:val="00522616"/>
    <w:rsid w:val="005235CF"/>
    <w:rsid w:val="00524821"/>
    <w:rsid w:val="00524DB4"/>
    <w:rsid w:val="00525C59"/>
    <w:rsid w:val="005261E4"/>
    <w:rsid w:val="00527DD4"/>
    <w:rsid w:val="00534C2A"/>
    <w:rsid w:val="00542AD3"/>
    <w:rsid w:val="00547FCF"/>
    <w:rsid w:val="00565618"/>
    <w:rsid w:val="005661E9"/>
    <w:rsid w:val="005674E9"/>
    <w:rsid w:val="005835B2"/>
    <w:rsid w:val="005848B3"/>
    <w:rsid w:val="005A1686"/>
    <w:rsid w:val="005A4AC6"/>
    <w:rsid w:val="005A63F7"/>
    <w:rsid w:val="005B0E77"/>
    <w:rsid w:val="005B1DBE"/>
    <w:rsid w:val="005B656C"/>
    <w:rsid w:val="005B6B87"/>
    <w:rsid w:val="005C0F16"/>
    <w:rsid w:val="005C3880"/>
    <w:rsid w:val="005D60A3"/>
    <w:rsid w:val="005E6928"/>
    <w:rsid w:val="005E74BF"/>
    <w:rsid w:val="00606138"/>
    <w:rsid w:val="00610AD5"/>
    <w:rsid w:val="006118FD"/>
    <w:rsid w:val="0061582B"/>
    <w:rsid w:val="0062185E"/>
    <w:rsid w:val="0062367D"/>
    <w:rsid w:val="006263F4"/>
    <w:rsid w:val="00627CB1"/>
    <w:rsid w:val="00647B0E"/>
    <w:rsid w:val="00650BD2"/>
    <w:rsid w:val="00652F8D"/>
    <w:rsid w:val="0066127F"/>
    <w:rsid w:val="00677F53"/>
    <w:rsid w:val="00681A49"/>
    <w:rsid w:val="00687AEF"/>
    <w:rsid w:val="006B2AF6"/>
    <w:rsid w:val="006B5082"/>
    <w:rsid w:val="006B6982"/>
    <w:rsid w:val="006C38C5"/>
    <w:rsid w:val="006C6EF8"/>
    <w:rsid w:val="006C74E1"/>
    <w:rsid w:val="006D1319"/>
    <w:rsid w:val="006D65CC"/>
    <w:rsid w:val="006D71A5"/>
    <w:rsid w:val="006E4EF4"/>
    <w:rsid w:val="006E72E0"/>
    <w:rsid w:val="006F0986"/>
    <w:rsid w:val="006F172F"/>
    <w:rsid w:val="006F4507"/>
    <w:rsid w:val="006F4544"/>
    <w:rsid w:val="006F6D86"/>
    <w:rsid w:val="00702A4C"/>
    <w:rsid w:val="00716F15"/>
    <w:rsid w:val="0072279C"/>
    <w:rsid w:val="00730DA5"/>
    <w:rsid w:val="00734C0A"/>
    <w:rsid w:val="007537ED"/>
    <w:rsid w:val="00754A99"/>
    <w:rsid w:val="007626FB"/>
    <w:rsid w:val="00764826"/>
    <w:rsid w:val="00792B4D"/>
    <w:rsid w:val="007A3F19"/>
    <w:rsid w:val="007A7BA5"/>
    <w:rsid w:val="007B4515"/>
    <w:rsid w:val="007B5F30"/>
    <w:rsid w:val="007C2E86"/>
    <w:rsid w:val="007C772C"/>
    <w:rsid w:val="007C7B43"/>
    <w:rsid w:val="007E65E4"/>
    <w:rsid w:val="007F1FA6"/>
    <w:rsid w:val="007F2B64"/>
    <w:rsid w:val="007F568A"/>
    <w:rsid w:val="008028D6"/>
    <w:rsid w:val="00804E96"/>
    <w:rsid w:val="008051D2"/>
    <w:rsid w:val="00805D7D"/>
    <w:rsid w:val="00807643"/>
    <w:rsid w:val="00815E55"/>
    <w:rsid w:val="00816BED"/>
    <w:rsid w:val="008241CC"/>
    <w:rsid w:val="00833AEA"/>
    <w:rsid w:val="0084046F"/>
    <w:rsid w:val="008452C8"/>
    <w:rsid w:val="0085102E"/>
    <w:rsid w:val="00851EA6"/>
    <w:rsid w:val="008611B3"/>
    <w:rsid w:val="00861511"/>
    <w:rsid w:val="008615F5"/>
    <w:rsid w:val="0086181D"/>
    <w:rsid w:val="008677C9"/>
    <w:rsid w:val="008811E4"/>
    <w:rsid w:val="00881391"/>
    <w:rsid w:val="00884457"/>
    <w:rsid w:val="008A0F1A"/>
    <w:rsid w:val="008A4CA6"/>
    <w:rsid w:val="008A5E74"/>
    <w:rsid w:val="008A77F6"/>
    <w:rsid w:val="008A78D9"/>
    <w:rsid w:val="008B1452"/>
    <w:rsid w:val="008B34C5"/>
    <w:rsid w:val="008B399A"/>
    <w:rsid w:val="008C03E5"/>
    <w:rsid w:val="008D3561"/>
    <w:rsid w:val="008E6A63"/>
    <w:rsid w:val="008E7151"/>
    <w:rsid w:val="008F3192"/>
    <w:rsid w:val="008F4463"/>
    <w:rsid w:val="009067AB"/>
    <w:rsid w:val="00910EA5"/>
    <w:rsid w:val="00912C50"/>
    <w:rsid w:val="00920AD7"/>
    <w:rsid w:val="00922731"/>
    <w:rsid w:val="009228B0"/>
    <w:rsid w:val="00923C44"/>
    <w:rsid w:val="00923DE1"/>
    <w:rsid w:val="009244F2"/>
    <w:rsid w:val="0093108E"/>
    <w:rsid w:val="00935240"/>
    <w:rsid w:val="00936B02"/>
    <w:rsid w:val="0093703D"/>
    <w:rsid w:val="009465F2"/>
    <w:rsid w:val="0094703C"/>
    <w:rsid w:val="00951DE4"/>
    <w:rsid w:val="0096091B"/>
    <w:rsid w:val="00965E75"/>
    <w:rsid w:val="00967864"/>
    <w:rsid w:val="00971505"/>
    <w:rsid w:val="009741E5"/>
    <w:rsid w:val="009761CF"/>
    <w:rsid w:val="00982844"/>
    <w:rsid w:val="00983A6E"/>
    <w:rsid w:val="00983B80"/>
    <w:rsid w:val="00984849"/>
    <w:rsid w:val="00985501"/>
    <w:rsid w:val="00986B95"/>
    <w:rsid w:val="009933AA"/>
    <w:rsid w:val="00995533"/>
    <w:rsid w:val="00995A67"/>
    <w:rsid w:val="009A196D"/>
    <w:rsid w:val="009A29EC"/>
    <w:rsid w:val="009A3D89"/>
    <w:rsid w:val="009B1140"/>
    <w:rsid w:val="009B3560"/>
    <w:rsid w:val="009C0909"/>
    <w:rsid w:val="009C16A5"/>
    <w:rsid w:val="009C35DB"/>
    <w:rsid w:val="009C73AE"/>
    <w:rsid w:val="009C772B"/>
    <w:rsid w:val="009D1DCE"/>
    <w:rsid w:val="009D4F49"/>
    <w:rsid w:val="009D5123"/>
    <w:rsid w:val="009D54D4"/>
    <w:rsid w:val="009D751E"/>
    <w:rsid w:val="009E4BB7"/>
    <w:rsid w:val="009E554A"/>
    <w:rsid w:val="009E6680"/>
    <w:rsid w:val="009F013B"/>
    <w:rsid w:val="009F3334"/>
    <w:rsid w:val="009F7734"/>
    <w:rsid w:val="009F7AAF"/>
    <w:rsid w:val="00A03261"/>
    <w:rsid w:val="00A0365D"/>
    <w:rsid w:val="00A1263C"/>
    <w:rsid w:val="00A1480B"/>
    <w:rsid w:val="00A35856"/>
    <w:rsid w:val="00A42A90"/>
    <w:rsid w:val="00A44A01"/>
    <w:rsid w:val="00A45AB9"/>
    <w:rsid w:val="00A4779A"/>
    <w:rsid w:val="00A54671"/>
    <w:rsid w:val="00A65690"/>
    <w:rsid w:val="00A86C74"/>
    <w:rsid w:val="00A904CD"/>
    <w:rsid w:val="00AA0832"/>
    <w:rsid w:val="00AA08C2"/>
    <w:rsid w:val="00AA164E"/>
    <w:rsid w:val="00AA4912"/>
    <w:rsid w:val="00AA5767"/>
    <w:rsid w:val="00AA79A0"/>
    <w:rsid w:val="00AB313D"/>
    <w:rsid w:val="00AB36E8"/>
    <w:rsid w:val="00AB54D7"/>
    <w:rsid w:val="00AB6233"/>
    <w:rsid w:val="00AD3D45"/>
    <w:rsid w:val="00AD4916"/>
    <w:rsid w:val="00AE7B6C"/>
    <w:rsid w:val="00AF3149"/>
    <w:rsid w:val="00AF7561"/>
    <w:rsid w:val="00B03C75"/>
    <w:rsid w:val="00B06E54"/>
    <w:rsid w:val="00B1096A"/>
    <w:rsid w:val="00B24EAA"/>
    <w:rsid w:val="00B27E6C"/>
    <w:rsid w:val="00B550CF"/>
    <w:rsid w:val="00B62A47"/>
    <w:rsid w:val="00B65E9C"/>
    <w:rsid w:val="00B73851"/>
    <w:rsid w:val="00B744C6"/>
    <w:rsid w:val="00B75248"/>
    <w:rsid w:val="00B76731"/>
    <w:rsid w:val="00B80100"/>
    <w:rsid w:val="00B95CC0"/>
    <w:rsid w:val="00BA4BA7"/>
    <w:rsid w:val="00BA59BC"/>
    <w:rsid w:val="00BA5D19"/>
    <w:rsid w:val="00BA6235"/>
    <w:rsid w:val="00BA6D5E"/>
    <w:rsid w:val="00BB5E40"/>
    <w:rsid w:val="00BB5F4A"/>
    <w:rsid w:val="00BC0B26"/>
    <w:rsid w:val="00BC5E73"/>
    <w:rsid w:val="00BD0718"/>
    <w:rsid w:val="00BD427A"/>
    <w:rsid w:val="00BD4A9C"/>
    <w:rsid w:val="00BE1F16"/>
    <w:rsid w:val="00BF0DA5"/>
    <w:rsid w:val="00BF103B"/>
    <w:rsid w:val="00BF4D0F"/>
    <w:rsid w:val="00BF7CA5"/>
    <w:rsid w:val="00C011FD"/>
    <w:rsid w:val="00C022CB"/>
    <w:rsid w:val="00C04D68"/>
    <w:rsid w:val="00C13534"/>
    <w:rsid w:val="00C166C4"/>
    <w:rsid w:val="00C20185"/>
    <w:rsid w:val="00C262F3"/>
    <w:rsid w:val="00C26B07"/>
    <w:rsid w:val="00C271FF"/>
    <w:rsid w:val="00C2726D"/>
    <w:rsid w:val="00C31472"/>
    <w:rsid w:val="00C35A6B"/>
    <w:rsid w:val="00C35FF0"/>
    <w:rsid w:val="00C40C7E"/>
    <w:rsid w:val="00C423BC"/>
    <w:rsid w:val="00C471CB"/>
    <w:rsid w:val="00C473FF"/>
    <w:rsid w:val="00C5567F"/>
    <w:rsid w:val="00C5722C"/>
    <w:rsid w:val="00C629DF"/>
    <w:rsid w:val="00C6373C"/>
    <w:rsid w:val="00C63FC0"/>
    <w:rsid w:val="00C708E7"/>
    <w:rsid w:val="00C80BB3"/>
    <w:rsid w:val="00C83163"/>
    <w:rsid w:val="00C8693D"/>
    <w:rsid w:val="00C877E3"/>
    <w:rsid w:val="00C92F90"/>
    <w:rsid w:val="00C954FB"/>
    <w:rsid w:val="00C95952"/>
    <w:rsid w:val="00C96DD7"/>
    <w:rsid w:val="00C97A52"/>
    <w:rsid w:val="00CA45BB"/>
    <w:rsid w:val="00CB42D4"/>
    <w:rsid w:val="00CB5511"/>
    <w:rsid w:val="00CB6E19"/>
    <w:rsid w:val="00CC5C86"/>
    <w:rsid w:val="00CD1027"/>
    <w:rsid w:val="00CE1049"/>
    <w:rsid w:val="00CE1EC0"/>
    <w:rsid w:val="00CE5768"/>
    <w:rsid w:val="00CE5FDD"/>
    <w:rsid w:val="00CE6E89"/>
    <w:rsid w:val="00D00E53"/>
    <w:rsid w:val="00D0392D"/>
    <w:rsid w:val="00D078C4"/>
    <w:rsid w:val="00D13CBB"/>
    <w:rsid w:val="00D221CD"/>
    <w:rsid w:val="00D22B34"/>
    <w:rsid w:val="00D47592"/>
    <w:rsid w:val="00D5223B"/>
    <w:rsid w:val="00D55C4C"/>
    <w:rsid w:val="00D577DB"/>
    <w:rsid w:val="00D628A4"/>
    <w:rsid w:val="00D65517"/>
    <w:rsid w:val="00D71FBC"/>
    <w:rsid w:val="00D73921"/>
    <w:rsid w:val="00D746B9"/>
    <w:rsid w:val="00D80736"/>
    <w:rsid w:val="00D83D0A"/>
    <w:rsid w:val="00D84BD0"/>
    <w:rsid w:val="00D94392"/>
    <w:rsid w:val="00D946DB"/>
    <w:rsid w:val="00DA67AB"/>
    <w:rsid w:val="00DA71B8"/>
    <w:rsid w:val="00DC1A4B"/>
    <w:rsid w:val="00DC2DC9"/>
    <w:rsid w:val="00DC3D02"/>
    <w:rsid w:val="00DC608E"/>
    <w:rsid w:val="00DD2432"/>
    <w:rsid w:val="00DF16BF"/>
    <w:rsid w:val="00DF63D3"/>
    <w:rsid w:val="00E006D4"/>
    <w:rsid w:val="00E03E36"/>
    <w:rsid w:val="00E04BD0"/>
    <w:rsid w:val="00E05739"/>
    <w:rsid w:val="00E07EBE"/>
    <w:rsid w:val="00E1364F"/>
    <w:rsid w:val="00E20B2C"/>
    <w:rsid w:val="00E24222"/>
    <w:rsid w:val="00E2681E"/>
    <w:rsid w:val="00E31B0B"/>
    <w:rsid w:val="00E34553"/>
    <w:rsid w:val="00E378D3"/>
    <w:rsid w:val="00E40F10"/>
    <w:rsid w:val="00E4620B"/>
    <w:rsid w:val="00E52D1E"/>
    <w:rsid w:val="00E530C9"/>
    <w:rsid w:val="00E56DBF"/>
    <w:rsid w:val="00E57D0C"/>
    <w:rsid w:val="00E63DD1"/>
    <w:rsid w:val="00E76E2B"/>
    <w:rsid w:val="00E87E2B"/>
    <w:rsid w:val="00E87E91"/>
    <w:rsid w:val="00E90E0B"/>
    <w:rsid w:val="00E91D01"/>
    <w:rsid w:val="00EA224E"/>
    <w:rsid w:val="00EA4634"/>
    <w:rsid w:val="00EA5CA0"/>
    <w:rsid w:val="00EB0CF9"/>
    <w:rsid w:val="00EB4561"/>
    <w:rsid w:val="00EB750A"/>
    <w:rsid w:val="00EC1141"/>
    <w:rsid w:val="00EC484D"/>
    <w:rsid w:val="00EC629B"/>
    <w:rsid w:val="00ED2CA6"/>
    <w:rsid w:val="00EE0CC4"/>
    <w:rsid w:val="00EF54FC"/>
    <w:rsid w:val="00EF7634"/>
    <w:rsid w:val="00F03C67"/>
    <w:rsid w:val="00F0459C"/>
    <w:rsid w:val="00F14D96"/>
    <w:rsid w:val="00F20234"/>
    <w:rsid w:val="00F2345A"/>
    <w:rsid w:val="00F24F2F"/>
    <w:rsid w:val="00F251C4"/>
    <w:rsid w:val="00F25212"/>
    <w:rsid w:val="00F27E6A"/>
    <w:rsid w:val="00F306F5"/>
    <w:rsid w:val="00F33EE5"/>
    <w:rsid w:val="00F352DC"/>
    <w:rsid w:val="00F56180"/>
    <w:rsid w:val="00F641F7"/>
    <w:rsid w:val="00F6449D"/>
    <w:rsid w:val="00F65DE2"/>
    <w:rsid w:val="00F663E7"/>
    <w:rsid w:val="00F67CA0"/>
    <w:rsid w:val="00F75724"/>
    <w:rsid w:val="00F77D0B"/>
    <w:rsid w:val="00F81C7F"/>
    <w:rsid w:val="00F82716"/>
    <w:rsid w:val="00F83101"/>
    <w:rsid w:val="00F83B09"/>
    <w:rsid w:val="00F85CC3"/>
    <w:rsid w:val="00FA2691"/>
    <w:rsid w:val="00FA2A7C"/>
    <w:rsid w:val="00FA4D96"/>
    <w:rsid w:val="00FA54BE"/>
    <w:rsid w:val="00FB5E9C"/>
    <w:rsid w:val="00FC4045"/>
    <w:rsid w:val="00FC4A53"/>
    <w:rsid w:val="00FD1047"/>
    <w:rsid w:val="00FD1F8B"/>
    <w:rsid w:val="00FD2046"/>
    <w:rsid w:val="00FD674F"/>
    <w:rsid w:val="00FE098C"/>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 w:type="character" w:styleId="af7">
    <w:name w:val="Emphasis"/>
    <w:basedOn w:val="a0"/>
    <w:uiPriority w:val="20"/>
    <w:qFormat/>
    <w:rsid w:val="00EA5CA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www.robotroom.com/SumoRules.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4832</TotalTime>
  <Pages>27</Pages>
  <Words>5777</Words>
  <Characters>32929</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38629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105</cp:revision>
  <cp:lastPrinted>2020-08-12T07:53:00Z</cp:lastPrinted>
  <dcterms:created xsi:type="dcterms:W3CDTF">2015-08-05T09:44:00Z</dcterms:created>
  <dcterms:modified xsi:type="dcterms:W3CDTF">2020-08-14T08:42:00Z</dcterms:modified>
</cp:coreProperties>
</file>