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62355"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0DD5B797" w14:textId="77777777" w:rsidR="00E52D1E" w:rsidRPr="00DE552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7777777"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4D8A3571" w14:textId="77777777" w:rsidR="003054DE" w:rsidRPr="00152A13" w:rsidRDefault="003054DE" w:rsidP="00152A13">
      <w:pPr>
        <w:rPr>
          <w:rFonts w:hint="eastAsia"/>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rFonts w:hint="eastAsia"/>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384"/>
        <w:gridCol w:w="4777"/>
        <w:gridCol w:w="3081"/>
      </w:tblGrid>
      <w:tr w:rsidR="004D65D5" w14:paraId="03265BF8" w14:textId="77777777" w:rsidTr="004D65D5">
        <w:tc>
          <w:tcPr>
            <w:tcW w:w="1384" w:type="dxa"/>
          </w:tcPr>
          <w:p w14:paraId="62254886" w14:textId="77777777" w:rsidR="004D65D5" w:rsidRDefault="004D65D5" w:rsidP="003A579A">
            <w:pPr>
              <w:rPr>
                <w:sz w:val="22"/>
                <w:szCs w:val="18"/>
                <w:lang w:eastAsia="zh-CN"/>
              </w:rPr>
            </w:pPr>
          </w:p>
        </w:tc>
        <w:tc>
          <w:tcPr>
            <w:tcW w:w="4777" w:type="dxa"/>
          </w:tcPr>
          <w:p w14:paraId="4B5C2474" w14:textId="77777777" w:rsidR="004D65D5" w:rsidRDefault="004D65D5" w:rsidP="003A579A">
            <w:pPr>
              <w:rPr>
                <w:sz w:val="22"/>
                <w:szCs w:val="18"/>
                <w:lang w:eastAsia="zh-CN"/>
              </w:rPr>
            </w:pPr>
          </w:p>
        </w:tc>
        <w:tc>
          <w:tcPr>
            <w:tcW w:w="3081" w:type="dxa"/>
          </w:tcPr>
          <w:p w14:paraId="28EF65EF" w14:textId="77777777" w:rsidR="004D65D5" w:rsidRDefault="004D65D5" w:rsidP="003A579A">
            <w:pPr>
              <w:rPr>
                <w:sz w:val="22"/>
                <w:szCs w:val="18"/>
                <w:lang w:eastAsia="zh-CN"/>
              </w:rPr>
            </w:pPr>
          </w:p>
        </w:tc>
      </w:tr>
      <w:tr w:rsidR="004D65D5" w14:paraId="79BC6042" w14:textId="77777777" w:rsidTr="004D65D5">
        <w:tc>
          <w:tcPr>
            <w:tcW w:w="1384" w:type="dxa"/>
          </w:tcPr>
          <w:p w14:paraId="71A2D9E9" w14:textId="77777777" w:rsidR="004D65D5" w:rsidRDefault="004D65D5" w:rsidP="003A579A">
            <w:pPr>
              <w:rPr>
                <w:sz w:val="22"/>
                <w:szCs w:val="18"/>
                <w:lang w:eastAsia="zh-CN"/>
              </w:rPr>
            </w:pPr>
          </w:p>
        </w:tc>
        <w:tc>
          <w:tcPr>
            <w:tcW w:w="4777" w:type="dxa"/>
          </w:tcPr>
          <w:p w14:paraId="0F8EAEEB" w14:textId="77777777" w:rsidR="004D65D5" w:rsidRDefault="004D65D5" w:rsidP="003A579A">
            <w:pPr>
              <w:rPr>
                <w:sz w:val="22"/>
                <w:szCs w:val="18"/>
                <w:lang w:eastAsia="zh-CN"/>
              </w:rPr>
            </w:pPr>
          </w:p>
        </w:tc>
        <w:tc>
          <w:tcPr>
            <w:tcW w:w="3081" w:type="dxa"/>
          </w:tcPr>
          <w:p w14:paraId="6FD92DBB" w14:textId="77777777" w:rsidR="004D65D5" w:rsidRDefault="004D65D5" w:rsidP="003A579A">
            <w:pPr>
              <w:rPr>
                <w:sz w:val="22"/>
                <w:szCs w:val="18"/>
                <w:lang w:eastAsia="zh-CN"/>
              </w:rPr>
            </w:pPr>
          </w:p>
        </w:tc>
      </w:tr>
      <w:tr w:rsidR="004D65D5" w14:paraId="6390B81A" w14:textId="77777777" w:rsidTr="004D65D5">
        <w:tc>
          <w:tcPr>
            <w:tcW w:w="1384" w:type="dxa"/>
          </w:tcPr>
          <w:p w14:paraId="4AC5B199" w14:textId="77777777" w:rsidR="004D65D5" w:rsidRDefault="004D65D5" w:rsidP="003A579A">
            <w:pPr>
              <w:rPr>
                <w:sz w:val="22"/>
                <w:szCs w:val="18"/>
                <w:lang w:eastAsia="zh-CN"/>
              </w:rPr>
            </w:pPr>
          </w:p>
        </w:tc>
        <w:tc>
          <w:tcPr>
            <w:tcW w:w="4777" w:type="dxa"/>
          </w:tcPr>
          <w:p w14:paraId="1D3B0A88" w14:textId="77777777" w:rsidR="004D65D5" w:rsidRDefault="004D65D5" w:rsidP="003A579A">
            <w:pPr>
              <w:rPr>
                <w:sz w:val="22"/>
                <w:szCs w:val="18"/>
                <w:lang w:eastAsia="zh-CN"/>
              </w:rPr>
            </w:pPr>
          </w:p>
        </w:tc>
        <w:tc>
          <w:tcPr>
            <w:tcW w:w="3081" w:type="dxa"/>
          </w:tcPr>
          <w:p w14:paraId="7D0FD5F9" w14:textId="77777777" w:rsidR="004D65D5" w:rsidRDefault="004D65D5" w:rsidP="003A579A">
            <w:pPr>
              <w:rPr>
                <w:sz w:val="22"/>
                <w:szCs w:val="18"/>
                <w:lang w:eastAsia="zh-CN"/>
              </w:rPr>
            </w:pPr>
          </w:p>
        </w:tc>
      </w:tr>
      <w:tr w:rsidR="004D65D5" w14:paraId="3FE5029B" w14:textId="77777777" w:rsidTr="004D65D5">
        <w:tc>
          <w:tcPr>
            <w:tcW w:w="1384" w:type="dxa"/>
          </w:tcPr>
          <w:p w14:paraId="41F3A705" w14:textId="77777777" w:rsidR="004D65D5" w:rsidRDefault="004D65D5" w:rsidP="003A579A">
            <w:pPr>
              <w:rPr>
                <w:sz w:val="22"/>
                <w:szCs w:val="18"/>
                <w:lang w:eastAsia="zh-CN"/>
              </w:rPr>
            </w:pPr>
          </w:p>
        </w:tc>
        <w:tc>
          <w:tcPr>
            <w:tcW w:w="4777" w:type="dxa"/>
          </w:tcPr>
          <w:p w14:paraId="3B5B4209" w14:textId="77777777" w:rsidR="004D65D5" w:rsidRDefault="004D65D5" w:rsidP="003A579A">
            <w:pPr>
              <w:rPr>
                <w:sz w:val="22"/>
                <w:szCs w:val="18"/>
                <w:lang w:eastAsia="zh-CN"/>
              </w:rPr>
            </w:pPr>
          </w:p>
        </w:tc>
        <w:tc>
          <w:tcPr>
            <w:tcW w:w="3081" w:type="dxa"/>
          </w:tcPr>
          <w:p w14:paraId="3701173B" w14:textId="77777777" w:rsidR="004D65D5" w:rsidRDefault="004D65D5" w:rsidP="003A579A">
            <w:pPr>
              <w:rPr>
                <w:sz w:val="22"/>
                <w:szCs w:val="18"/>
                <w:lang w:eastAsia="zh-CN"/>
              </w:rPr>
            </w:pPr>
          </w:p>
        </w:tc>
      </w:tr>
    </w:tbl>
    <w:p w14:paraId="7A6BBA7D" w14:textId="1F8080D0" w:rsidR="004D65D5" w:rsidRDefault="004D65D5" w:rsidP="003A579A">
      <w:pPr>
        <w:rPr>
          <w:sz w:val="22"/>
          <w:szCs w:val="18"/>
          <w:lang w:eastAsia="zh-CN"/>
        </w:rPr>
      </w:pPr>
    </w:p>
    <w:p w14:paraId="1FDA7824" w14:textId="77777777" w:rsidR="004D65D5" w:rsidRPr="003A579A" w:rsidRDefault="004D65D5" w:rsidP="003A579A">
      <w:pPr>
        <w:rPr>
          <w:rFonts w:hint="eastAsia"/>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0"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2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CFFB4" w14:textId="77777777" w:rsidR="00B202F3" w:rsidRDefault="00B202F3">
      <w:pPr>
        <w:spacing w:after="0" w:line="240" w:lineRule="auto"/>
      </w:pPr>
      <w:r>
        <w:separator/>
      </w:r>
    </w:p>
  </w:endnote>
  <w:endnote w:type="continuationSeparator" w:id="0">
    <w:p w14:paraId="27B9D734" w14:textId="77777777" w:rsidR="00B202F3" w:rsidRDefault="00B20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B5837" w14:textId="77777777" w:rsidR="00B202F3" w:rsidRDefault="00B202F3">
      <w:pPr>
        <w:spacing w:after="0" w:line="240" w:lineRule="auto"/>
      </w:pPr>
      <w:r>
        <w:separator/>
      </w:r>
    </w:p>
  </w:footnote>
  <w:footnote w:type="continuationSeparator" w:id="0">
    <w:p w14:paraId="7E5578BF" w14:textId="77777777" w:rsidR="00B202F3" w:rsidRDefault="00B20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5CDC" w:rsidRDefault="00685CDC">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5CDC" w:rsidRDefault="00685CDC">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D65D5"/>
    <w:rsid w:val="004D6B27"/>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D125F"/>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02F3"/>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174CD"/>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F16BF"/>
    <w:rsid w:val="00DF63D3"/>
    <w:rsid w:val="00E006D4"/>
    <w:rsid w:val="00E03E36"/>
    <w:rsid w:val="00E04BD0"/>
    <w:rsid w:val="00E05739"/>
    <w:rsid w:val="00E07EBE"/>
    <w:rsid w:val="00E1364F"/>
    <w:rsid w:val="00E20B2C"/>
    <w:rsid w:val="00E22D21"/>
    <w:rsid w:val="00E24222"/>
    <w:rsid w:val="00E2681E"/>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obotroom.com/Sumo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5999</TotalTime>
  <Pages>34</Pages>
  <Words>7464</Words>
  <Characters>42550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136</cp:revision>
  <cp:lastPrinted>2020-08-12T07:53:00Z</cp:lastPrinted>
  <dcterms:created xsi:type="dcterms:W3CDTF">2015-08-05T09:44:00Z</dcterms:created>
  <dcterms:modified xsi:type="dcterms:W3CDTF">2020-08-16T10:55:00Z</dcterms:modified>
</cp:coreProperties>
</file>