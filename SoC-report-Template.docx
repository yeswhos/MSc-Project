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8A622"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33440D78" w14:textId="77777777" w:rsidR="00C708E7" w:rsidRDefault="000648D9" w:rsidP="00922731">
      <w:pPr>
        <w:rPr>
          <w:sz w:val="22"/>
          <w:szCs w:val="18"/>
        </w:rPr>
      </w:pPr>
      <w:r>
        <w:rPr>
          <w:rFonts w:hint="eastAsia"/>
          <w:sz w:val="22"/>
          <w:szCs w:val="18"/>
          <w:lang w:eastAsia="zh-CN"/>
        </w:rPr>
        <w:t>The</w:t>
      </w:r>
      <w:r>
        <w:rPr>
          <w:sz w:val="22"/>
          <w:szCs w:val="18"/>
        </w:rPr>
        <w:t xml:space="preserve"> artificial intelligence technology has developed for many decades and used in many fields. </w:t>
      </w:r>
      <w:r w:rsidR="00C011FD">
        <w:rPr>
          <w:sz w:val="22"/>
          <w:szCs w:val="18"/>
        </w:rPr>
        <w:t xml:space="preserve">This project is focusing </w:t>
      </w:r>
      <w:r w:rsidR="007537ED">
        <w:rPr>
          <w:sz w:val="22"/>
          <w:szCs w:val="18"/>
        </w:rPr>
        <w:t xml:space="preserve">on using AI technology, design a high-level control system for Zumo robot in the Sumo robot league. </w:t>
      </w:r>
    </w:p>
    <w:p w14:paraId="54C57508" w14:textId="77777777" w:rsidR="00922731" w:rsidRDefault="000648D9"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robots without mechanical arm trying to push each other out of the ring. </w:t>
      </w:r>
      <w:r w:rsidR="00291C12">
        <w:rPr>
          <w:sz w:val="22"/>
          <w:szCs w:val="18"/>
        </w:rPr>
        <w:t>The Zumo robot is the one that is going to use in this project. It's an off the shelf</w:t>
      </w:r>
      <w:r w:rsidR="00C708E7">
        <w:rPr>
          <w:sz w:val="22"/>
          <w:szCs w:val="18"/>
        </w:rPr>
        <w:t xml:space="preserve"> Arduino-based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362795D7" w14:textId="77777777" w:rsidR="00764826" w:rsidRDefault="000648D9"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Basically, there are two kinds of machine learning can be applied in this project, which is the supervised learning and unsupervised learning. One is to develop the control system by telling the robot, which is </w:t>
      </w:r>
      <w:r>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Pr>
          <w:sz w:val="22"/>
          <w:szCs w:val="18"/>
          <w:lang w:eastAsia="zh-CN"/>
        </w:rPr>
        <w:t xml:space="preserve">punishment the robot according to the rules and it’s behaviours. </w:t>
      </w:r>
    </w:p>
    <w:p w14:paraId="27AC1C18" w14:textId="77777777" w:rsidR="00C708E7" w:rsidRDefault="000648D9" w:rsidP="00922731">
      <w:pPr>
        <w:rPr>
          <w:sz w:val="22"/>
          <w:szCs w:val="18"/>
          <w:lang w:eastAsia="zh-CN"/>
        </w:rPr>
      </w:pPr>
      <w:r>
        <w:rPr>
          <w:sz w:val="22"/>
          <w:szCs w:val="18"/>
          <w:lang w:eastAsia="zh-CN"/>
        </w:rPr>
        <w:t>This project aims to implement and compare two different control systems, one is supervised, and another is unsupervised.</w:t>
      </w:r>
    </w:p>
    <w:p w14:paraId="10BE8709" w14:textId="77777777"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77777777"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7777777"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Pr>
          <w:noProof/>
        </w:rPr>
        <w:t>iii</w:t>
      </w:r>
      <w:r>
        <w:rPr>
          <w:noProof/>
        </w:rPr>
        <w:fldChar w:fldCharType="end"/>
      </w:r>
    </w:p>
    <w:p w14:paraId="0CF4E170" w14:textId="77777777"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29792B27" w14:textId="77777777"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77777777"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77777777"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75414BB7" w14:textId="77777777"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6502B127" w14:textId="77777777"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335300CE" w14:textId="77777777"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1252BE4C" w14:textId="77777777"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0B5B2CD3" w14:textId="77777777"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43D34B81" w14:textId="77777777"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1C047E30" w14:textId="77777777"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7369C79C" w14:textId="77777777"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w14:paraId="3C1B9326" w14:textId="77777777"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10503964"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2AFF80BE" w14:textId="77777777" w:rsidR="009244F2" w:rsidRDefault="009244F2" w:rsidP="009244F2"/>
    <w:p w14:paraId="26FAD364"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Default="000648D9">
      <w:pPr>
        <w:rPr>
          <w:lang w:eastAsia="zh-CN"/>
        </w:rPr>
      </w:pPr>
      <w:r>
        <w:rPr>
          <w:rFonts w:hint="eastAsia"/>
          <w:lang w:eastAsia="zh-CN"/>
        </w:rPr>
        <w:t>B</w:t>
      </w:r>
      <w:r>
        <w:rPr>
          <w:lang w:eastAsia="zh-CN"/>
        </w:rPr>
        <w:t>EAST</w:t>
      </w:r>
      <w:r>
        <w:rPr>
          <w:lang w:eastAsia="zh-CN"/>
        </w:rPr>
        <w:tab/>
        <w:t>Bio-inspired Evolutionary Agent Simulation Toolkit</w:t>
      </w:r>
    </w:p>
    <w:p w14:paraId="0E7743B6" w14:textId="77777777" w:rsidR="002B71C8" w:rsidRDefault="000648D9">
      <w:pPr>
        <w:rPr>
          <w:lang w:eastAsia="zh-CN"/>
        </w:rPr>
      </w:pPr>
      <w:r>
        <w:rPr>
          <w:rFonts w:hint="eastAsia"/>
          <w:lang w:eastAsia="zh-CN"/>
        </w:rPr>
        <w:t>G</w:t>
      </w:r>
      <w:r>
        <w:rPr>
          <w:lang w:eastAsia="zh-CN"/>
        </w:rPr>
        <w:t>A</w:t>
      </w:r>
      <w:r>
        <w:rPr>
          <w:lang w:eastAsia="zh-CN"/>
        </w:rPr>
        <w:tab/>
      </w:r>
      <w:r>
        <w:rPr>
          <w:lang w:eastAsia="zh-CN"/>
        </w:rPr>
        <w:tab/>
        <w:t>Genetic algorithm</w:t>
      </w:r>
    </w:p>
    <w:p w14:paraId="106D4BF3" w14:textId="77777777" w:rsidR="002B71C8" w:rsidRPr="00017BF1" w:rsidRDefault="000648D9">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0648D9"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05230C8E" w14:textId="77777777" w:rsidR="002C122E" w:rsidRDefault="000648D9"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2CA5696C" w14:textId="77777777" w:rsidR="002C122E" w:rsidRPr="002C122E" w:rsidRDefault="002C122E" w:rsidP="00495D64">
      <w:pPr>
        <w:jc w:val="center"/>
        <w:rPr>
          <w:sz w:val="22"/>
          <w:szCs w:val="18"/>
          <w:lang w:eastAsia="zh-CN"/>
        </w:rPr>
      </w:pP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24E16EA7" w14:textId="77777777" w:rsidR="00BB5E40" w:rsidRPr="0012066D" w:rsidRDefault="000648D9"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775EBFE0" w14:textId="77777777" w:rsidR="00BD0718" w:rsidRPr="00BD0718" w:rsidRDefault="00BD0718" w:rsidP="00BD0718"/>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72DB749E" w14:textId="77777777" w:rsidR="002C122E" w:rsidRPr="002C122E" w:rsidRDefault="000648D9" w:rsidP="002C122E">
      <w:pPr>
        <w:rPr>
          <w:lang w:eastAsia="zh-CN"/>
        </w:rPr>
      </w:pPr>
      <w:r>
        <w:rPr>
          <w:rFonts w:hint="eastAsia"/>
          <w:lang w:eastAsia="zh-CN"/>
        </w:rPr>
        <w:t>N</w:t>
      </w:r>
      <w:r>
        <w:rPr>
          <w:lang w:eastAsia="zh-CN"/>
        </w:rPr>
        <w:t>eed to be done.</w:t>
      </w:r>
    </w:p>
    <w:p w14:paraId="6815BC3E" w14:textId="77777777" w:rsidR="008A0F1A" w:rsidRPr="008A0F1A" w:rsidRDefault="000648D9"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24E397A0" w14:textId="77777777"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w:t>
      </w:r>
    </w:p>
    <w:p w14:paraId="7C21C221"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0648D9"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rFonts w:hint="eastAsia"/>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rFonts w:hint="eastAsia"/>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rFonts w:hint="eastAsia"/>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rFonts w:hint="eastAsia"/>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rFonts w:hint="eastAsia"/>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rFonts w:hint="eastAsia"/>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rFonts w:hint="eastAsia"/>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rFonts w:hint="eastAsia"/>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rFonts w:hint="eastAsia"/>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rFonts w:hint="eastAsia"/>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w:t>
      </w:r>
      <w:r w:rsidR="00035B68">
        <w:rPr>
          <w:sz w:val="22"/>
          <w:szCs w:val="18"/>
          <w:lang w:eastAsia="zh-CN"/>
        </w:rPr>
        <w:lastRenderedPageBreak/>
        <w:t>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6907AC15" w14:textId="30295730" w:rsidR="007E65E4" w:rsidRDefault="007E65E4" w:rsidP="007B5F30">
      <w:pPr>
        <w:rPr>
          <w:rFonts w:hint="eastAsia"/>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F0328" w14:textId="77777777" w:rsidR="00FA012B" w:rsidRDefault="00FA012B">
      <w:pPr>
        <w:spacing w:after="0" w:line="240" w:lineRule="auto"/>
      </w:pPr>
      <w:r>
        <w:separator/>
      </w:r>
    </w:p>
  </w:endnote>
  <w:endnote w:type="continuationSeparator" w:id="0">
    <w:p w14:paraId="51853D43" w14:textId="77777777" w:rsidR="00FA012B" w:rsidRDefault="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ABE7A" w14:textId="77777777" w:rsidR="00FA012B" w:rsidRDefault="00FA012B">
      <w:pPr>
        <w:spacing w:after="0" w:line="240" w:lineRule="auto"/>
      </w:pPr>
      <w:r>
        <w:separator/>
      </w:r>
    </w:p>
  </w:footnote>
  <w:footnote w:type="continuationSeparator" w:id="0">
    <w:p w14:paraId="4D76763E" w14:textId="77777777" w:rsidR="00FA012B" w:rsidRDefault="00FA0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3561"/>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465F2"/>
    <w:rsid w:val="00951DE4"/>
    <w:rsid w:val="00965E75"/>
    <w:rsid w:val="00967864"/>
    <w:rsid w:val="00971505"/>
    <w:rsid w:val="009741E5"/>
    <w:rsid w:val="009761CF"/>
    <w:rsid w:val="00982844"/>
    <w:rsid w:val="00983A6E"/>
    <w:rsid w:val="00983B80"/>
    <w:rsid w:val="00985501"/>
    <w:rsid w:val="00986B95"/>
    <w:rsid w:val="00995533"/>
    <w:rsid w:val="009A196D"/>
    <w:rsid w:val="009A29EC"/>
    <w:rsid w:val="009A3D89"/>
    <w:rsid w:val="009B1140"/>
    <w:rsid w:val="009B3560"/>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392D"/>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6DB"/>
    <w:rsid w:val="00DA67AB"/>
    <w:rsid w:val="00DA71B8"/>
    <w:rsid w:val="00DC1A4B"/>
    <w:rsid w:val="00DC2DC9"/>
    <w:rsid w:val="00DC3D02"/>
    <w:rsid w:val="00DC608E"/>
    <w:rsid w:val="00DD2432"/>
    <w:rsid w:val="00DF16BF"/>
    <w:rsid w:val="00DF63D3"/>
    <w:rsid w:val="00E006D4"/>
    <w:rsid w:val="00E03E36"/>
    <w:rsid w:val="00E04BD0"/>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1D01"/>
    <w:rsid w:val="00EA224E"/>
    <w:rsid w:val="00EA4634"/>
    <w:rsid w:val="00EB0CF9"/>
    <w:rsid w:val="00EB456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7D0B"/>
    <w:rsid w:val="00F81C7F"/>
    <w:rsid w:val="00F82716"/>
    <w:rsid w:val="00F83101"/>
    <w:rsid w:val="00F83B09"/>
    <w:rsid w:val="00F85CC3"/>
    <w:rsid w:val="00FA012B"/>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4192</TotalTime>
  <Pages>26</Pages>
  <Words>5043</Words>
  <Characters>28747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81</cp:revision>
  <cp:lastPrinted>1994-09-05T09:56:00Z</cp:lastPrinted>
  <dcterms:created xsi:type="dcterms:W3CDTF">2015-08-05T09:44:00Z</dcterms:created>
  <dcterms:modified xsi:type="dcterms:W3CDTF">2020-08-11T15:18:00Z</dcterms:modified>
</cp:coreProperties>
</file>