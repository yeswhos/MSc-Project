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92695"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A2C8A00" w14:textId="77777777" w:rsidR="00CE05BE" w:rsidRDefault="00352A63" w:rsidP="005E08FC">
      <w:pPr>
        <w:rPr>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r w:rsidR="000677EE">
        <w:rPr>
          <w:sz w:val="22"/>
          <w:szCs w:val="18"/>
          <w:lang w:eastAsia="zh-CN"/>
        </w:rPr>
        <w:t xml:space="preserve"> For example, if the both proximity sensor reading are 2 or 3, which means opponents detected, and the label would be </w:t>
      </w:r>
      <w:r w:rsidR="000677EE" w:rsidRPr="000677EE">
        <w:rPr>
          <w:i/>
          <w:iCs/>
          <w:sz w:val="22"/>
          <w:szCs w:val="18"/>
          <w:lang w:eastAsia="zh-CN"/>
        </w:rPr>
        <w:t>object seeing</w:t>
      </w:r>
      <w:r w:rsidR="000677EE">
        <w:rPr>
          <w:sz w:val="22"/>
          <w:szCs w:val="18"/>
          <w:lang w:eastAsia="zh-CN"/>
        </w:rPr>
        <w:t xml:space="preserve">. </w:t>
      </w:r>
    </w:p>
    <w:p w14:paraId="1600680D" w14:textId="5405E992" w:rsidR="00352A63" w:rsidRDefault="000677EE" w:rsidP="005E08FC">
      <w:pPr>
        <w:rPr>
          <w:sz w:val="22"/>
          <w:szCs w:val="18"/>
          <w:lang w:eastAsia="zh-CN"/>
        </w:rPr>
      </w:pPr>
      <w:r>
        <w:rPr>
          <w:sz w:val="22"/>
          <w:szCs w:val="18"/>
          <w:lang w:eastAsia="zh-CN"/>
        </w:rPr>
        <w:t>If the reading are 0 or 1, there are two possibi</w:t>
      </w:r>
      <w:r w:rsidR="00B74144">
        <w:rPr>
          <w:sz w:val="22"/>
          <w:szCs w:val="18"/>
          <w:lang w:eastAsia="zh-CN"/>
        </w:rPr>
        <w:t xml:space="preserve">ties. One is the robot has hit or extremly close with the opponents, Another situation is the robot is extremly far from the opponents or no opponents detected. Thus, only two proximity sensor </w:t>
      </w:r>
      <w:r w:rsidR="00DE5793">
        <w:rPr>
          <w:sz w:val="22"/>
          <w:szCs w:val="18"/>
          <w:lang w:eastAsia="zh-CN"/>
        </w:rPr>
        <w:t xml:space="preserve">reading </w:t>
      </w:r>
      <w:r w:rsidR="00B74144">
        <w:rPr>
          <w:sz w:val="22"/>
          <w:szCs w:val="18"/>
          <w:lang w:eastAsia="zh-CN"/>
        </w:rPr>
        <w:t>could be misleading, so the accelerometer</w:t>
      </w:r>
      <w:r w:rsidR="00DE5793">
        <w:rPr>
          <w:sz w:val="22"/>
          <w:szCs w:val="18"/>
          <w:lang w:eastAsia="zh-CN"/>
        </w:rPr>
        <w:t xml:space="preserve"> is introduced in this project. 1 represent detect speed change, which means hit the opponents. 0 means everthing is normal. </w:t>
      </w:r>
      <w:r w:rsidR="00CE05BE">
        <w:rPr>
          <w:sz w:val="22"/>
          <w:szCs w:val="18"/>
          <w:lang w:eastAsia="zh-CN"/>
        </w:rPr>
        <w:t>Therefore, with accelerometer, it’ll be more clear for the generated decision tree to make decision.</w:t>
      </w:r>
    </w:p>
    <w:p w14:paraId="01DE589D" w14:textId="5E98CAEC"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1A512236"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Then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rFonts w:hint="eastAsia"/>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70091BA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generated,</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rFonts w:hint="eastAsia"/>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rFonts w:hint="eastAsia"/>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rFonts w:hint="eastAsia"/>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6EFD7B2D" w14:textId="0F90E479" w:rsidR="00474BEA" w:rsidRPr="00474BEA" w:rsidRDefault="002B57AB" w:rsidP="00474BEA">
      <w:pPr>
        <w:rPr>
          <w:rFonts w:hint="eastAsia"/>
          <w:sz w:val="22"/>
          <w:szCs w:val="18"/>
          <w:lang w:eastAsia="zh-CN"/>
        </w:rPr>
      </w:pPr>
      <w:r>
        <w:rPr>
          <w:rFonts w:hint="eastAsia"/>
          <w:sz w:val="22"/>
          <w:szCs w:val="18"/>
          <w:lang w:eastAsia="zh-CN"/>
        </w:rPr>
        <w:t>S</w:t>
      </w:r>
      <w:r>
        <w:rPr>
          <w:sz w:val="22"/>
          <w:szCs w:val="18"/>
          <w:lang w:eastAsia="zh-CN"/>
        </w:rPr>
        <w:t>tep one: Define some useful</w:t>
      </w: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39"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40"/>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CA56E" w14:textId="77777777" w:rsidR="00A545FE" w:rsidRDefault="00A545FE">
      <w:pPr>
        <w:spacing w:after="0" w:line="240" w:lineRule="auto"/>
      </w:pPr>
      <w:r>
        <w:separator/>
      </w:r>
    </w:p>
  </w:endnote>
  <w:endnote w:type="continuationSeparator" w:id="0">
    <w:p w14:paraId="0B9A6851" w14:textId="77777777" w:rsidR="00A545FE" w:rsidRDefault="00A5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45EF6" w14:textId="77777777" w:rsidR="00A545FE" w:rsidRDefault="00A545FE">
      <w:pPr>
        <w:spacing w:after="0" w:line="240" w:lineRule="auto"/>
      </w:pPr>
      <w:r>
        <w:separator/>
      </w:r>
    </w:p>
  </w:footnote>
  <w:footnote w:type="continuationSeparator" w:id="0">
    <w:p w14:paraId="215F2C0F" w14:textId="77777777" w:rsidR="00A545FE" w:rsidRDefault="00A54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9E13B2" w:rsidRDefault="009E13B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9E13B2" w:rsidRDefault="009E13B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E11A7"/>
    <w:rsid w:val="002F1B8A"/>
    <w:rsid w:val="00300114"/>
    <w:rsid w:val="003054DE"/>
    <w:rsid w:val="003125C1"/>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81BF0"/>
    <w:rsid w:val="00487CF1"/>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5FE"/>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02C5"/>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6416</TotalTime>
  <Pages>39</Pages>
  <Words>8215</Words>
  <Characters>46829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151</cp:revision>
  <cp:lastPrinted>2020-08-12T07:53:00Z</cp:lastPrinted>
  <dcterms:created xsi:type="dcterms:W3CDTF">2015-08-05T09:44:00Z</dcterms:created>
  <dcterms:modified xsi:type="dcterms:W3CDTF">2020-08-17T10:07:00Z</dcterms:modified>
</cp:coreProperties>
</file>