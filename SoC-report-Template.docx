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685CDC" w14:paraId="1D42C2E7" w14:textId="77777777">
                              <w:trPr>
                                <w:trHeight w:val="1338"/>
                              </w:trPr>
                              <w:tc>
                                <w:tcPr>
                                  <w:tcW w:w="5399" w:type="dxa"/>
                                  <w:tcMar>
                                    <w:left w:w="0" w:type="dxa"/>
                                    <w:right w:w="0" w:type="dxa"/>
                                  </w:tcMar>
                                  <w:vAlign w:val="bottom"/>
                                </w:tcPr>
                                <w:p w14:paraId="678E572B" w14:textId="77777777" w:rsidR="00685CDC" w:rsidRPr="00935240" w:rsidRDefault="00685CDC" w:rsidP="008B1452">
                                  <w:pPr>
                                    <w:pStyle w:val="LEUFPSchool"/>
                                  </w:pPr>
                                  <w:r>
                                    <w:t>School of Computing</w:t>
                                  </w:r>
                                </w:p>
                                <w:p w14:paraId="5AB2ED34" w14:textId="77777777" w:rsidR="00685CDC" w:rsidRDefault="00685CDC" w:rsidP="00261192">
                                  <w:pPr>
                                    <w:pStyle w:val="LEUFPFac"/>
                                  </w:pPr>
                                  <w:r>
                                    <w:t xml:space="preserve">Faculty of Engineering </w:t>
                                  </w:r>
                                </w:p>
                              </w:tc>
                            </w:tr>
                          </w:tbl>
                          <w:p w14:paraId="253BD7AF" w14:textId="77777777" w:rsidR="00685CDC" w:rsidRDefault="00685CDC"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685CDC" w14:paraId="1D42C2E7" w14:textId="77777777">
                        <w:trPr>
                          <w:trHeight w:val="1338"/>
                        </w:trPr>
                        <w:tc>
                          <w:tcPr>
                            <w:tcW w:w="5399" w:type="dxa"/>
                            <w:tcMar>
                              <w:left w:w="0" w:type="dxa"/>
                              <w:right w:w="0" w:type="dxa"/>
                            </w:tcMar>
                            <w:vAlign w:val="bottom"/>
                          </w:tcPr>
                          <w:p w14:paraId="678E572B" w14:textId="77777777" w:rsidR="00685CDC" w:rsidRPr="00935240" w:rsidRDefault="00685CDC" w:rsidP="008B1452">
                            <w:pPr>
                              <w:pStyle w:val="LEUFPSchool"/>
                            </w:pPr>
                            <w:r>
                              <w:t>School of Computing</w:t>
                            </w:r>
                          </w:p>
                          <w:p w14:paraId="5AB2ED34" w14:textId="77777777" w:rsidR="00685CDC" w:rsidRDefault="00685CDC" w:rsidP="00261192">
                            <w:pPr>
                              <w:pStyle w:val="LEUFPFac"/>
                            </w:pPr>
                            <w:r>
                              <w:t xml:space="preserve">Faculty of Engineering </w:t>
                            </w:r>
                          </w:p>
                        </w:tc>
                      </w:tr>
                    </w:tbl>
                    <w:p w14:paraId="253BD7AF" w14:textId="77777777" w:rsidR="00685CDC" w:rsidRDefault="00685CDC"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5814C"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0DD5B797" w14:textId="77777777" w:rsidR="00E52D1E" w:rsidRPr="00DE552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7777777"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4D8A3571" w14:textId="77777777" w:rsidR="003054DE" w:rsidRPr="00152A13" w:rsidRDefault="003054DE" w:rsidP="00152A13">
      <w:pPr>
        <w:rPr>
          <w:rFonts w:hint="eastAsia"/>
          <w:sz w:val="22"/>
          <w:szCs w:val="18"/>
          <w:lang w:eastAsia="zh-CN"/>
        </w:rPr>
      </w:pPr>
    </w:p>
    <w:p w14:paraId="6F1B3397" w14:textId="77777777" w:rsidR="006E72E0" w:rsidRPr="003054DE"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C702531"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p w14:paraId="6DBE044C" w14:textId="6E6E4C17"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3EF3FFE2"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have the same kind of sensor that Zumo robot has in real world.</w:t>
            </w:r>
          </w:p>
          <w:p w14:paraId="3AF19883" w14:textId="719BD988" w:rsidR="00C8444D" w:rsidRDefault="00C8444D" w:rsidP="005A0B5C">
            <w:pPr>
              <w:rPr>
                <w:sz w:val="22"/>
                <w:szCs w:val="18"/>
                <w:lang w:eastAsia="zh-CN"/>
              </w:rPr>
            </w:pPr>
            <w:r>
              <w:rPr>
                <w:rFonts w:hint="eastAsia"/>
                <w:sz w:val="22"/>
                <w:szCs w:val="18"/>
                <w:lang w:eastAsia="zh-CN"/>
              </w:rPr>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96FE654" w14:textId="5817DB3A" w:rsidR="003054DE" w:rsidRDefault="003054DE" w:rsidP="003054DE">
      <w:pPr>
        <w:rPr>
          <w:sz w:val="22"/>
          <w:szCs w:val="18"/>
          <w:lang w:eastAsia="zh-CN"/>
        </w:rPr>
      </w:pPr>
      <w:r>
        <w:rPr>
          <w:sz w:val="22"/>
          <w:szCs w:val="18"/>
          <w:lang w:eastAsia="zh-CN"/>
        </w:rPr>
        <w:t>Both two systems’ requirements will be evaluted</w:t>
      </w:r>
      <w:r w:rsidR="00D8196F">
        <w:rPr>
          <w:sz w:val="22"/>
          <w:szCs w:val="18"/>
          <w:lang w:eastAsia="zh-CN"/>
        </w:rPr>
        <w:t xml:space="preserve"> and addressed</w:t>
      </w:r>
      <w:r>
        <w:rPr>
          <w:sz w:val="22"/>
          <w:szCs w:val="18"/>
          <w:lang w:eastAsia="zh-CN"/>
        </w:rPr>
        <w:t xml:space="preserve"> in the </w:t>
      </w:r>
      <w:r w:rsidR="00D8196F">
        <w:rPr>
          <w:sz w:val="22"/>
          <w:szCs w:val="18"/>
          <w:lang w:eastAsia="zh-CN"/>
        </w:rPr>
        <w:t>Chapter 4 and 5, which are implementation and software testing chapter. Moreover, the README file will be provided.</w:t>
      </w:r>
    </w:p>
    <w:p w14:paraId="26422214" w14:textId="5AF53CCF"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53DE9FAF" w14:textId="62F16956" w:rsidR="00D8196F" w:rsidRDefault="006A38E6" w:rsidP="003054DE">
      <w:pPr>
        <w:rPr>
          <w:sz w:val="22"/>
          <w:szCs w:val="18"/>
          <w:lang w:eastAsia="zh-CN"/>
        </w:rPr>
      </w:pPr>
      <w:r>
        <w:rPr>
          <w:rFonts w:hint="eastAsia"/>
          <w:sz w:val="22"/>
          <w:szCs w:val="18"/>
          <w:lang w:eastAsia="zh-CN"/>
        </w:rPr>
        <w:t>A</w:t>
      </w:r>
      <w:r>
        <w:rPr>
          <w:sz w:val="22"/>
          <w:szCs w:val="18"/>
          <w:lang w:eastAsia="zh-CN"/>
        </w:rPr>
        <w:t>s description above, this project will design two control system for Zumo robot, one is unsupervised, another is supervised learning. In this design section, two control systems’ architecture and technology will be discussed respectively.</w:t>
      </w:r>
    </w:p>
    <w:p w14:paraId="6262EB85" w14:textId="2981D6E8"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51E4890" w14:textId="17176BE8" w:rsidR="006A38E6" w:rsidRDefault="00694514" w:rsidP="003054DE">
      <w:pPr>
        <w:rPr>
          <w:sz w:val="22"/>
          <w:szCs w:val="18"/>
          <w:lang w:eastAsia="zh-CN"/>
        </w:rPr>
      </w:pPr>
      <w:r>
        <w:rPr>
          <w:rFonts w:hint="eastAsia"/>
          <w:sz w:val="22"/>
          <w:szCs w:val="18"/>
          <w:lang w:eastAsia="zh-CN"/>
        </w:rPr>
        <w:t>T</w:t>
      </w:r>
      <w:r>
        <w:rPr>
          <w:sz w:val="22"/>
          <w:szCs w:val="18"/>
          <w:lang w:eastAsia="zh-CN"/>
        </w:rPr>
        <w:t xml:space="preserve">he Zumo robot is controlled by an Arduino-compatible Atmega32U4 microcontroller, which is a fine chip but it’s memory and calculates ability are limited. So the process of generating the decision tree are going to execute in another environment. Then transfer the generated decision tree into the Zumo robot program. </w:t>
      </w:r>
    </w:p>
    <w:p w14:paraId="78937241" w14:textId="2FB75A63" w:rsidR="00E94841" w:rsidRDefault="00E94841" w:rsidP="003054DE">
      <w:pPr>
        <w:rPr>
          <w:sz w:val="22"/>
          <w:szCs w:val="18"/>
          <w:lang w:eastAsia="zh-CN"/>
        </w:rPr>
      </w:pPr>
      <w:r>
        <w:rPr>
          <w:rFonts w:hint="eastAsia"/>
          <w:sz w:val="22"/>
          <w:szCs w:val="18"/>
          <w:lang w:eastAsia="zh-CN"/>
        </w:rPr>
        <w:t>I</w:t>
      </w:r>
      <w:r>
        <w:rPr>
          <w:sz w:val="22"/>
          <w:szCs w:val="18"/>
          <w:lang w:eastAsia="zh-CN"/>
        </w:rPr>
        <w:t xml:space="preserve">n Zumo robot program, input the sensor reading to the decision tree, then the output would be the label. The label then corresponding to a control mode. The control mode can be </w:t>
      </w:r>
      <w:r>
        <w:rPr>
          <w:sz w:val="22"/>
          <w:szCs w:val="18"/>
          <w:lang w:eastAsia="zh-CN"/>
        </w:rPr>
        <w:lastRenderedPageBreak/>
        <w:t xml:space="preserve">written as function, and the content of </w:t>
      </w:r>
      <w:r w:rsidR="00E74E65">
        <w:rPr>
          <w:sz w:val="22"/>
          <w:szCs w:val="18"/>
          <w:lang w:eastAsia="zh-CN"/>
        </w:rPr>
        <w:t>this kind of function would be the motor control. For example, if one label or control mode comes to ‘Charge’, then the content of this function would be set both motor at maximum speed.</w:t>
      </w:r>
    </w:p>
    <w:p w14:paraId="0048CEBC" w14:textId="21EB23AB" w:rsidR="00694514" w:rsidRDefault="00694514" w:rsidP="003054DE">
      <w:pPr>
        <w:rPr>
          <w:sz w:val="22"/>
          <w:szCs w:val="18"/>
          <w:lang w:eastAsia="zh-CN"/>
        </w:rPr>
      </w:pPr>
      <w:r>
        <w:rPr>
          <w:rFonts w:hint="eastAsia"/>
          <w:sz w:val="22"/>
          <w:szCs w:val="18"/>
          <w:lang w:eastAsia="zh-CN"/>
        </w:rPr>
        <w:t>A</w:t>
      </w:r>
      <w:r>
        <w:rPr>
          <w:sz w:val="22"/>
          <w:szCs w:val="18"/>
          <w:lang w:eastAsia="zh-CN"/>
        </w:rPr>
        <w:t>nd the data</w:t>
      </w:r>
      <w:r w:rsidR="00FE25DF">
        <w:rPr>
          <w:sz w:val="22"/>
          <w:szCs w:val="18"/>
          <w:lang w:eastAsia="zh-CN"/>
        </w:rPr>
        <w:t>set</w:t>
      </w:r>
      <w:r>
        <w:rPr>
          <w:sz w:val="22"/>
          <w:szCs w:val="18"/>
          <w:lang w:eastAsia="zh-CN"/>
        </w:rPr>
        <w:t xml:space="preserve"> that used to generate decision tree would be written by hand</w:t>
      </w:r>
      <w:r w:rsidR="0066058E">
        <w:rPr>
          <w:sz w:val="22"/>
          <w:szCs w:val="18"/>
          <w:lang w:eastAsia="zh-CN"/>
        </w:rPr>
        <w:t xml:space="preserve">, but also comes from the real experiment result. First, writing a simple program that the LCD screen would display the sensors real-time data. Then use a cup as the robot’s opponent, put the cup at different position of the robot and observe the sensor readings. </w:t>
      </w:r>
      <w:r w:rsidR="004145DB">
        <w:rPr>
          <w:sz w:val="22"/>
          <w:szCs w:val="18"/>
          <w:lang w:eastAsia="zh-CN"/>
        </w:rPr>
        <w:t>Assign different label or action mode to different sensor reading. Then come up with the data, each line of the data has the reading from different sensor and along with a label.</w:t>
      </w:r>
      <w:r w:rsidR="00C768FA">
        <w:rPr>
          <w:sz w:val="22"/>
          <w:szCs w:val="18"/>
          <w:lang w:eastAsia="zh-CN"/>
        </w:rPr>
        <w:t xml:space="preserve"> And</w:t>
      </w:r>
      <w:r w:rsidR="00692577">
        <w:rPr>
          <w:sz w:val="22"/>
          <w:szCs w:val="18"/>
          <w:lang w:eastAsia="zh-CN"/>
        </w:rPr>
        <w:t xml:space="preserve"> the data set would be saved in a txt file, the code should read the file and extract the data and label from it.</w:t>
      </w:r>
    </w:p>
    <w:p w14:paraId="0A6DEF95" w14:textId="4057679B" w:rsidR="00E74E65" w:rsidRDefault="00E74E65" w:rsidP="003054DE">
      <w:pPr>
        <w:rPr>
          <w:sz w:val="22"/>
          <w:szCs w:val="18"/>
          <w:lang w:eastAsia="zh-CN"/>
        </w:rPr>
      </w:pPr>
      <w:r>
        <w:rPr>
          <w:sz w:val="22"/>
          <w:szCs w:val="18"/>
          <w:lang w:eastAsia="zh-CN"/>
        </w:rPr>
        <w:t xml:space="preserve">The dataset would be small, one reason is the microcontroller wouldn’t process too much data, another reason is because the explination in </w:t>
      </w:r>
      <w:r w:rsidRPr="00E74E65">
        <w:rPr>
          <w:i/>
          <w:iCs/>
          <w:sz w:val="22"/>
          <w:szCs w:val="18"/>
          <w:lang w:eastAsia="zh-CN"/>
        </w:rPr>
        <w:t>section 2.3 choice of method</w:t>
      </w:r>
      <w:r>
        <w:rPr>
          <w:sz w:val="22"/>
          <w:szCs w:val="18"/>
          <w:lang w:eastAsia="zh-CN"/>
        </w:rPr>
        <w:t xml:space="preserve"> that the decision tree are not going to be the major part of this project. Thus, a feasible but not very detailed dataset would fit this project.</w:t>
      </w:r>
    </w:p>
    <w:p w14:paraId="742E7435" w14:textId="66791147" w:rsidR="00C768FA" w:rsidRPr="00E74E65" w:rsidRDefault="00C768FA" w:rsidP="003054DE">
      <w:pPr>
        <w:rPr>
          <w:sz w:val="22"/>
          <w:szCs w:val="18"/>
          <w:lang w:eastAsia="zh-CN"/>
        </w:rPr>
      </w:pPr>
      <w:r>
        <w:rPr>
          <w:rFonts w:hint="eastAsia"/>
          <w:sz w:val="22"/>
          <w:szCs w:val="18"/>
          <w:lang w:eastAsia="zh-CN"/>
        </w:rPr>
        <w:t>A</w:t>
      </w:r>
      <w:r>
        <w:rPr>
          <w:sz w:val="22"/>
          <w:szCs w:val="18"/>
          <w:lang w:eastAsia="zh-CN"/>
        </w:rPr>
        <w:t>s for the algorithm for generating the decision tree</w:t>
      </w:r>
      <w:r w:rsidR="00692577">
        <w:rPr>
          <w:sz w:val="22"/>
          <w:szCs w:val="18"/>
          <w:lang w:eastAsia="zh-CN"/>
        </w:rPr>
        <w:t>, there will be slightly different between different algorithm because the dataset is quite small. This project would use CRAT</w:t>
      </w:r>
      <w:r w:rsidR="007D125F">
        <w:rPr>
          <w:sz w:val="22"/>
          <w:szCs w:val="18"/>
          <w:lang w:eastAsia="zh-CN"/>
        </w:rPr>
        <w:t xml:space="preserve"> algorithm, which means use Gini index minimization criterion to select features and divide. However, the system would still provide three options for choosing algorithm, and use CRAT as implementation. And the comparsion of these algorithms wouldn’t be involved in this report.</w:t>
      </w:r>
    </w:p>
    <w:p w14:paraId="0A057942" w14:textId="02B155C3"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508D3441" w14:textId="77777777" w:rsidR="0009038E" w:rsidRDefault="00993E60" w:rsidP="00A51C2D">
      <w:pPr>
        <w:rPr>
          <w:sz w:val="22"/>
          <w:szCs w:val="18"/>
          <w:lang w:eastAsia="zh-CN"/>
        </w:rPr>
      </w:pPr>
      <w:r>
        <w:rPr>
          <w:rFonts w:hint="eastAsia"/>
          <w:sz w:val="22"/>
          <w:szCs w:val="18"/>
          <w:lang w:eastAsia="zh-CN"/>
        </w:rPr>
        <w:t>T</w:t>
      </w:r>
      <w:r>
        <w:rPr>
          <w:sz w:val="22"/>
          <w:szCs w:val="18"/>
          <w:lang w:eastAsia="zh-CN"/>
        </w:rPr>
        <w:t>he GA based control system is going to have experiment in simulat</w:t>
      </w:r>
      <w:r w:rsidR="004D47BB">
        <w:rPr>
          <w:sz w:val="22"/>
          <w:szCs w:val="18"/>
          <w:lang w:eastAsia="zh-CN"/>
        </w:rPr>
        <w:t>ed</w:t>
      </w:r>
      <w:r>
        <w:rPr>
          <w:sz w:val="22"/>
          <w:szCs w:val="18"/>
          <w:lang w:eastAsia="zh-CN"/>
        </w:rPr>
        <w:t xml:space="preserve"> environment, including the simulated agent, sumo environment, etc. </w:t>
      </w:r>
    </w:p>
    <w:p w14:paraId="700460A8" w14:textId="569FA3ED" w:rsidR="00663134" w:rsidRDefault="00055F2E" w:rsidP="00A51C2D">
      <w:pPr>
        <w:rPr>
          <w:sz w:val="22"/>
          <w:szCs w:val="18"/>
          <w:lang w:eastAsia="zh-CN"/>
        </w:rPr>
      </w:pPr>
      <w:r>
        <w:rPr>
          <w:sz w:val="22"/>
          <w:szCs w:val="18"/>
          <w:lang w:eastAsia="zh-CN"/>
        </w:rPr>
        <w:t xml:space="preserve">There are two agents class in the environment because two robot in the sumo league. And thses two agents class are not sharing the same GA process, which means their evolutions </w:t>
      </w:r>
      <w:r>
        <w:rPr>
          <w:sz w:val="22"/>
          <w:szCs w:val="18"/>
          <w:lang w:eastAsia="zh-CN"/>
        </w:rPr>
        <w:lastRenderedPageBreak/>
        <w:t>are independent, but also can be seen as co-evolution</w:t>
      </w:r>
      <w:r w:rsidR="00DE4620">
        <w:rPr>
          <w:sz w:val="22"/>
          <w:szCs w:val="18"/>
          <w:lang w:eastAsia="zh-CN"/>
        </w:rPr>
        <w:t xml:space="preserve"> or competition relationship</w:t>
      </w:r>
      <w:r>
        <w:rPr>
          <w:sz w:val="22"/>
          <w:szCs w:val="18"/>
          <w:lang w:eastAsia="zh-CN"/>
        </w:rPr>
        <w:t>.</w:t>
      </w:r>
      <w:r w:rsidR="00DE4620">
        <w:rPr>
          <w:sz w:val="22"/>
          <w:szCs w:val="18"/>
          <w:lang w:eastAsia="zh-CN"/>
        </w:rPr>
        <w:t xml:space="preserve"> This relationship just like predator and prey, </w:t>
      </w:r>
      <w:r w:rsidR="003B1C20">
        <w:rPr>
          <w:sz w:val="22"/>
          <w:szCs w:val="18"/>
          <w:lang w:eastAsia="zh-CN"/>
        </w:rPr>
        <w:t>they are two different speices, but their evolution progress can affect each other.</w:t>
      </w:r>
      <w:r>
        <w:rPr>
          <w:sz w:val="22"/>
          <w:szCs w:val="18"/>
          <w:lang w:eastAsia="zh-CN"/>
        </w:rPr>
        <w:t xml:space="preserve"> The common things of these</w:t>
      </w:r>
      <w:r w:rsidR="003B1C20">
        <w:rPr>
          <w:sz w:val="22"/>
          <w:szCs w:val="18"/>
          <w:lang w:eastAsia="zh-CN"/>
        </w:rPr>
        <w:t xml:space="preserve"> two</w:t>
      </w:r>
      <w:r>
        <w:rPr>
          <w:sz w:val="22"/>
          <w:szCs w:val="18"/>
          <w:lang w:eastAsia="zh-CN"/>
        </w:rPr>
        <w:t xml:space="preserve"> agent is that they have the same framework, which are both controlled by FNN, and GA is used to adjust the parameter of FNN. Also, the physical structure of agents are the same, including the same sensors, same size and same motors, which means same </w:t>
      </w:r>
      <w:r w:rsidR="0009038E">
        <w:rPr>
          <w:sz w:val="22"/>
          <w:szCs w:val="18"/>
          <w:lang w:eastAsia="zh-CN"/>
        </w:rPr>
        <w:t xml:space="preserve">maximum speed. </w:t>
      </w:r>
    </w:p>
    <w:p w14:paraId="6C6DFC88" w14:textId="1B8685A7" w:rsidR="00663134" w:rsidRDefault="00663134" w:rsidP="00A51C2D">
      <w:pPr>
        <w:rPr>
          <w:sz w:val="22"/>
          <w:szCs w:val="18"/>
          <w:lang w:eastAsia="zh-CN"/>
        </w:rPr>
      </w:pPr>
      <w:r>
        <w:rPr>
          <w:rFonts w:hint="eastAsia"/>
          <w:sz w:val="22"/>
          <w:szCs w:val="18"/>
          <w:lang w:eastAsia="zh-CN"/>
        </w:rPr>
        <w:t>T</w:t>
      </w:r>
      <w:r>
        <w:rPr>
          <w:sz w:val="22"/>
          <w:szCs w:val="18"/>
          <w:lang w:eastAsia="zh-CN"/>
        </w:rPr>
        <w:t>he assessment means the wrestling robot fight in within time. It’s can be called as test time or bettle time. Consider of that even the agent with better behaviour could lose one or two battles</w:t>
      </w:r>
      <w:r w:rsidR="00007762">
        <w:rPr>
          <w:sz w:val="22"/>
          <w:szCs w:val="18"/>
          <w:lang w:eastAsia="zh-CN"/>
        </w:rPr>
        <w:t xml:space="preserve">, the assessment won’t be stopped just because one agent is out of the ring. Only when the time is up, the assessment </w:t>
      </w:r>
      <w:r w:rsidR="00DE4620">
        <w:rPr>
          <w:sz w:val="22"/>
          <w:szCs w:val="18"/>
          <w:lang w:eastAsia="zh-CN"/>
        </w:rPr>
        <w:t xml:space="preserve">is </w:t>
      </w:r>
      <w:r w:rsidR="00007762">
        <w:rPr>
          <w:sz w:val="22"/>
          <w:szCs w:val="18"/>
          <w:lang w:eastAsia="zh-CN"/>
        </w:rPr>
        <w:t xml:space="preserve">end. And if one agent is out of the ring while the </w:t>
      </w:r>
      <w:r w:rsidR="00DE4620">
        <w:rPr>
          <w:sz w:val="22"/>
          <w:szCs w:val="18"/>
          <w:lang w:eastAsia="zh-CN"/>
        </w:rPr>
        <w:t>assessment is not over, the system will reset everything in the environment, including the agents’ position, orientation and so on. Also, there are two counters, which record how many times that each agent has run out of the ring within one assessment. And the counters can be seen as one major factor to calculate the fitness score.</w:t>
      </w:r>
    </w:p>
    <w:p w14:paraId="3C86D86D" w14:textId="02C27580"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0F02AC60" w14:textId="7E06C050" w:rsidR="00DE5522" w:rsidRDefault="004D6B27" w:rsidP="00DE5522">
      <w:pPr>
        <w:rPr>
          <w:sz w:val="22"/>
          <w:szCs w:val="18"/>
          <w:lang w:eastAsia="zh-CN"/>
        </w:rPr>
      </w:pPr>
      <w:r>
        <w:rPr>
          <w:sz w:val="22"/>
          <w:szCs w:val="18"/>
          <w:lang w:eastAsia="zh-CN"/>
        </w:rPr>
        <w:t>This project has designed two control system as metioned above. Therefore, this chapter are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128032C6" w14:textId="1C4C0BD7" w:rsidR="004D6B27" w:rsidRDefault="003A579A" w:rsidP="004D6B27">
      <w:pPr>
        <w:rPr>
          <w:sz w:val="22"/>
          <w:szCs w:val="18"/>
          <w:lang w:eastAsia="zh-CN"/>
        </w:rPr>
      </w:pPr>
      <w:r>
        <w:rPr>
          <w:sz w:val="22"/>
          <w:szCs w:val="18"/>
          <w:lang w:eastAsia="zh-CN"/>
        </w:rPr>
        <w:t>Follow the discuss in Chapter 3, this system are going to implement in two different environment, one is for generating the decision tree, another is to guide the robot’s behavior according to the dicision tree output. The next few section are going to dicuss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77777777" w:rsidR="00685CDC" w:rsidRDefault="00685CDC" w:rsidP="003A579A">
      <w:pPr>
        <w:rPr>
          <w:sz w:val="22"/>
          <w:szCs w:val="18"/>
          <w:lang w:eastAsia="zh-CN"/>
        </w:rPr>
      </w:pPr>
      <w:r>
        <w:rPr>
          <w:sz w:val="22"/>
          <w:szCs w:val="18"/>
          <w:lang w:eastAsia="zh-CN"/>
        </w:rPr>
        <w:t xml:space="preserve">Because this project is about hight-level control system design, so it’s resonable to use object-oriented programming language. </w:t>
      </w:r>
    </w:p>
    <w:p w14:paraId="35F5E575" w14:textId="212BB779" w:rsidR="003A579A" w:rsidRDefault="00685CDC" w:rsidP="003A579A">
      <w:pPr>
        <w:rPr>
          <w:sz w:val="22"/>
          <w:szCs w:val="18"/>
          <w:lang w:eastAsia="zh-CN"/>
        </w:rPr>
      </w:pPr>
      <w:r>
        <w:rPr>
          <w:sz w:val="22"/>
          <w:szCs w:val="18"/>
          <w:lang w:eastAsia="zh-CN"/>
        </w:rPr>
        <w:t xml:space="preserve">The decision tree generating progress would use Python, and several libraries, which will be listed in Table 4.1. The </w:t>
      </w:r>
      <w:r w:rsidR="006652F4">
        <w:rPr>
          <w:sz w:val="22"/>
          <w:szCs w:val="18"/>
          <w:lang w:eastAsia="zh-CN"/>
        </w:rPr>
        <w:t>file type of this code would be .ipynb, which means this code is able to run in Colab or Jupyter notebook environment. For some of the library may not be pre-installed in user’s local machine, run the code in Colab would be my recommodation.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rFonts w:hint="eastAsia"/>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rFonts w:hint="eastAsia"/>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rFonts w:hint="eastAsia"/>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rFonts w:hint="eastAsia"/>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rFonts w:hint="eastAsia"/>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2A1E54A6" w14:textId="0E76B0DD" w:rsidR="007D125F" w:rsidRDefault="00152A13" w:rsidP="003A579A">
      <w:pPr>
        <w:rPr>
          <w:sz w:val="22"/>
          <w:szCs w:val="18"/>
          <w:lang w:eastAsia="zh-CN"/>
        </w:rPr>
      </w:pPr>
      <w:r>
        <w:rPr>
          <w:rFonts w:hint="eastAsia"/>
          <w:sz w:val="22"/>
          <w:szCs w:val="18"/>
          <w:lang w:eastAsia="zh-CN"/>
        </w:rPr>
        <w:lastRenderedPageBreak/>
        <w:t>A</w:t>
      </w:r>
      <w:r>
        <w:rPr>
          <w:sz w:val="22"/>
          <w:szCs w:val="18"/>
          <w:lang w:eastAsia="zh-CN"/>
        </w:rPr>
        <w:t xml:space="preserve">s for the code that is going to compile and run in Zumo robot. It’s written in C++, and the </w:t>
      </w:r>
      <w:r w:rsidR="004D65D5">
        <w:rPr>
          <w:sz w:val="22"/>
          <w:szCs w:val="18"/>
          <w:lang w:eastAsia="zh-CN"/>
        </w:rPr>
        <w:t>software for compile and run is Arduino IDE. The type of the file is .ino, which are able to be upload to Zumo robot microcontrollor. And the libraries and purpose are shown in Table 4.2 below.</w:t>
      </w:r>
    </w:p>
    <w:tbl>
      <w:tblPr>
        <w:tblStyle w:val="af2"/>
        <w:tblW w:w="0" w:type="auto"/>
        <w:tblLook w:val="04A0" w:firstRow="1" w:lastRow="0" w:firstColumn="1" w:lastColumn="0" w:noHBand="0" w:noVBand="1"/>
      </w:tblPr>
      <w:tblGrid>
        <w:gridCol w:w="1101"/>
        <w:gridCol w:w="5060"/>
        <w:gridCol w:w="3081"/>
      </w:tblGrid>
      <w:tr w:rsidR="004D65D5" w14:paraId="03265BF8" w14:textId="77777777" w:rsidTr="00D21EB1">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5060"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3081"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D21EB1">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5060" w:type="dxa"/>
          </w:tcPr>
          <w:p w14:paraId="0F8EAEEB" w14:textId="77777777" w:rsidR="004D65D5" w:rsidRDefault="004D65D5" w:rsidP="003A579A">
            <w:pPr>
              <w:rPr>
                <w:sz w:val="22"/>
                <w:szCs w:val="18"/>
                <w:lang w:eastAsia="zh-CN"/>
              </w:rPr>
            </w:pPr>
          </w:p>
        </w:tc>
        <w:tc>
          <w:tcPr>
            <w:tcW w:w="3081" w:type="dxa"/>
          </w:tcPr>
          <w:p w14:paraId="6FD92DBB" w14:textId="77777777" w:rsidR="004D65D5" w:rsidRDefault="004D65D5" w:rsidP="003A579A">
            <w:pPr>
              <w:rPr>
                <w:sz w:val="22"/>
                <w:szCs w:val="18"/>
                <w:lang w:eastAsia="zh-CN"/>
              </w:rPr>
            </w:pPr>
          </w:p>
        </w:tc>
      </w:tr>
      <w:tr w:rsidR="004D65D5" w14:paraId="6390B81A" w14:textId="77777777" w:rsidTr="00D21EB1">
        <w:tc>
          <w:tcPr>
            <w:tcW w:w="1101" w:type="dxa"/>
          </w:tcPr>
          <w:p w14:paraId="4AC5B199" w14:textId="77777777" w:rsidR="004D65D5" w:rsidRDefault="004D65D5" w:rsidP="003A579A">
            <w:pPr>
              <w:rPr>
                <w:sz w:val="22"/>
                <w:szCs w:val="18"/>
                <w:lang w:eastAsia="zh-CN"/>
              </w:rPr>
            </w:pPr>
          </w:p>
        </w:tc>
        <w:tc>
          <w:tcPr>
            <w:tcW w:w="5060" w:type="dxa"/>
          </w:tcPr>
          <w:p w14:paraId="1D3B0A88" w14:textId="77777777" w:rsidR="004D65D5" w:rsidRDefault="004D65D5" w:rsidP="003A579A">
            <w:pPr>
              <w:rPr>
                <w:sz w:val="22"/>
                <w:szCs w:val="18"/>
                <w:lang w:eastAsia="zh-CN"/>
              </w:rPr>
            </w:pPr>
          </w:p>
        </w:tc>
        <w:tc>
          <w:tcPr>
            <w:tcW w:w="3081" w:type="dxa"/>
          </w:tcPr>
          <w:p w14:paraId="7D0FD5F9" w14:textId="77777777" w:rsidR="004D65D5" w:rsidRDefault="004D65D5" w:rsidP="003A579A">
            <w:pPr>
              <w:rPr>
                <w:sz w:val="22"/>
                <w:szCs w:val="18"/>
                <w:lang w:eastAsia="zh-CN"/>
              </w:rPr>
            </w:pPr>
          </w:p>
        </w:tc>
      </w:tr>
      <w:tr w:rsidR="004D65D5" w14:paraId="3FE5029B" w14:textId="77777777" w:rsidTr="00D21EB1">
        <w:tc>
          <w:tcPr>
            <w:tcW w:w="1101" w:type="dxa"/>
          </w:tcPr>
          <w:p w14:paraId="41F3A705" w14:textId="77777777" w:rsidR="004D65D5" w:rsidRDefault="004D65D5" w:rsidP="003A579A">
            <w:pPr>
              <w:rPr>
                <w:sz w:val="22"/>
                <w:szCs w:val="18"/>
                <w:lang w:eastAsia="zh-CN"/>
              </w:rPr>
            </w:pPr>
          </w:p>
        </w:tc>
        <w:tc>
          <w:tcPr>
            <w:tcW w:w="5060" w:type="dxa"/>
          </w:tcPr>
          <w:p w14:paraId="3B5B4209" w14:textId="77777777" w:rsidR="004D65D5" w:rsidRDefault="004D65D5" w:rsidP="003A579A">
            <w:pPr>
              <w:rPr>
                <w:sz w:val="22"/>
                <w:szCs w:val="18"/>
                <w:lang w:eastAsia="zh-CN"/>
              </w:rPr>
            </w:pPr>
          </w:p>
        </w:tc>
        <w:tc>
          <w:tcPr>
            <w:tcW w:w="3081" w:type="dxa"/>
          </w:tcPr>
          <w:p w14:paraId="3701173B" w14:textId="77777777" w:rsidR="004D65D5" w:rsidRDefault="004D65D5" w:rsidP="003A579A">
            <w:pPr>
              <w:rPr>
                <w:sz w:val="22"/>
                <w:szCs w:val="18"/>
                <w:lang w:eastAsia="zh-CN"/>
              </w:rPr>
            </w:pPr>
          </w:p>
        </w:tc>
      </w:tr>
    </w:tbl>
    <w:p w14:paraId="7A6BBA7D" w14:textId="1F8080D0" w:rsidR="004D65D5" w:rsidRDefault="004D65D5" w:rsidP="003A579A">
      <w:pPr>
        <w:rPr>
          <w:sz w:val="22"/>
          <w:szCs w:val="18"/>
          <w:lang w:eastAsia="zh-CN"/>
        </w:rPr>
      </w:pPr>
    </w:p>
    <w:p w14:paraId="1FDA7824" w14:textId="77777777" w:rsidR="004D65D5" w:rsidRPr="003A579A" w:rsidRDefault="004D65D5" w:rsidP="003A579A">
      <w:pPr>
        <w:rPr>
          <w:rFonts w:hint="eastAsia"/>
          <w:sz w:val="22"/>
          <w:szCs w:val="18"/>
          <w:lang w:eastAsia="zh-CN"/>
        </w:rPr>
      </w:pPr>
    </w:p>
    <w:p w14:paraId="3ED50C8E" w14:textId="47DC2E79"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20"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21"/>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0DFD5" w14:textId="77777777" w:rsidR="009E60C6" w:rsidRDefault="009E60C6">
      <w:pPr>
        <w:spacing w:after="0" w:line="240" w:lineRule="auto"/>
      </w:pPr>
      <w:r>
        <w:separator/>
      </w:r>
    </w:p>
  </w:endnote>
  <w:endnote w:type="continuationSeparator" w:id="0">
    <w:p w14:paraId="3969D6D9" w14:textId="77777777" w:rsidR="009E60C6" w:rsidRDefault="009E6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39939" w14:textId="77777777" w:rsidR="009E60C6" w:rsidRDefault="009E60C6">
      <w:pPr>
        <w:spacing w:after="0" w:line="240" w:lineRule="auto"/>
      </w:pPr>
      <w:r>
        <w:separator/>
      </w:r>
    </w:p>
  </w:footnote>
  <w:footnote w:type="continuationSeparator" w:id="0">
    <w:p w14:paraId="423CAA41" w14:textId="77777777" w:rsidR="009E60C6" w:rsidRDefault="009E6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685CDC" w:rsidRDefault="00685CDC">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685CDC" w:rsidRDefault="00685CDC">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E30"/>
    <w:rsid w:val="000736C1"/>
    <w:rsid w:val="00074726"/>
    <w:rsid w:val="00087439"/>
    <w:rsid w:val="0009038E"/>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7682"/>
    <w:rsid w:val="00187689"/>
    <w:rsid w:val="00191F08"/>
    <w:rsid w:val="0019263E"/>
    <w:rsid w:val="00192CB5"/>
    <w:rsid w:val="0019393E"/>
    <w:rsid w:val="00194312"/>
    <w:rsid w:val="001A12F1"/>
    <w:rsid w:val="001A5B93"/>
    <w:rsid w:val="001B0818"/>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E11A7"/>
    <w:rsid w:val="002F1B8A"/>
    <w:rsid w:val="00300114"/>
    <w:rsid w:val="003054DE"/>
    <w:rsid w:val="003125C1"/>
    <w:rsid w:val="00320D57"/>
    <w:rsid w:val="00322F51"/>
    <w:rsid w:val="00342DA7"/>
    <w:rsid w:val="003442C2"/>
    <w:rsid w:val="003457C0"/>
    <w:rsid w:val="003458C6"/>
    <w:rsid w:val="003476CA"/>
    <w:rsid w:val="0035264C"/>
    <w:rsid w:val="00360382"/>
    <w:rsid w:val="003651C5"/>
    <w:rsid w:val="0036566F"/>
    <w:rsid w:val="003669FF"/>
    <w:rsid w:val="00367014"/>
    <w:rsid w:val="00372338"/>
    <w:rsid w:val="00373116"/>
    <w:rsid w:val="00386E50"/>
    <w:rsid w:val="003911BF"/>
    <w:rsid w:val="00395708"/>
    <w:rsid w:val="00395820"/>
    <w:rsid w:val="003A19D9"/>
    <w:rsid w:val="003A579A"/>
    <w:rsid w:val="003B0FF0"/>
    <w:rsid w:val="003B19E1"/>
    <w:rsid w:val="003B1C20"/>
    <w:rsid w:val="003B7365"/>
    <w:rsid w:val="003C5400"/>
    <w:rsid w:val="003C7865"/>
    <w:rsid w:val="003C7B3A"/>
    <w:rsid w:val="003E1BA4"/>
    <w:rsid w:val="00400F2A"/>
    <w:rsid w:val="004015AD"/>
    <w:rsid w:val="00403886"/>
    <w:rsid w:val="00405026"/>
    <w:rsid w:val="00411A71"/>
    <w:rsid w:val="00412509"/>
    <w:rsid w:val="004145DB"/>
    <w:rsid w:val="00420F18"/>
    <w:rsid w:val="004219C4"/>
    <w:rsid w:val="004233C6"/>
    <w:rsid w:val="00423799"/>
    <w:rsid w:val="00430914"/>
    <w:rsid w:val="00440801"/>
    <w:rsid w:val="004426C6"/>
    <w:rsid w:val="00446573"/>
    <w:rsid w:val="00455406"/>
    <w:rsid w:val="00467A96"/>
    <w:rsid w:val="004766ED"/>
    <w:rsid w:val="004767B9"/>
    <w:rsid w:val="00481BF0"/>
    <w:rsid w:val="00487CF1"/>
    <w:rsid w:val="00495D64"/>
    <w:rsid w:val="00496201"/>
    <w:rsid w:val="00496CFF"/>
    <w:rsid w:val="004977F3"/>
    <w:rsid w:val="004A2C10"/>
    <w:rsid w:val="004A7B8C"/>
    <w:rsid w:val="004D153F"/>
    <w:rsid w:val="004D26B5"/>
    <w:rsid w:val="004D3D43"/>
    <w:rsid w:val="004D47BB"/>
    <w:rsid w:val="004D65D5"/>
    <w:rsid w:val="004D6B27"/>
    <w:rsid w:val="004E71B4"/>
    <w:rsid w:val="004F1DE5"/>
    <w:rsid w:val="004F21EF"/>
    <w:rsid w:val="004F3E35"/>
    <w:rsid w:val="004F565F"/>
    <w:rsid w:val="00504BC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6928"/>
    <w:rsid w:val="005E74BF"/>
    <w:rsid w:val="00606138"/>
    <w:rsid w:val="00610AD5"/>
    <w:rsid w:val="006118FD"/>
    <w:rsid w:val="0061582B"/>
    <w:rsid w:val="0062185E"/>
    <w:rsid w:val="0062367D"/>
    <w:rsid w:val="006263F4"/>
    <w:rsid w:val="00627CB1"/>
    <w:rsid w:val="00647B0E"/>
    <w:rsid w:val="00650412"/>
    <w:rsid w:val="00650BD2"/>
    <w:rsid w:val="00652F8D"/>
    <w:rsid w:val="0066058E"/>
    <w:rsid w:val="0066127F"/>
    <w:rsid w:val="00663134"/>
    <w:rsid w:val="006652F4"/>
    <w:rsid w:val="00677F53"/>
    <w:rsid w:val="00681A49"/>
    <w:rsid w:val="006852AA"/>
    <w:rsid w:val="00685CDC"/>
    <w:rsid w:val="00687AEF"/>
    <w:rsid w:val="00692577"/>
    <w:rsid w:val="00694514"/>
    <w:rsid w:val="006A38E6"/>
    <w:rsid w:val="006B2AF6"/>
    <w:rsid w:val="006B5082"/>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4515"/>
    <w:rsid w:val="007B5F30"/>
    <w:rsid w:val="007C2E86"/>
    <w:rsid w:val="007C772C"/>
    <w:rsid w:val="007C7B43"/>
    <w:rsid w:val="007D125F"/>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4BB7"/>
    <w:rsid w:val="009E554A"/>
    <w:rsid w:val="009E60C6"/>
    <w:rsid w:val="009E6680"/>
    <w:rsid w:val="009F013B"/>
    <w:rsid w:val="009F3334"/>
    <w:rsid w:val="009F7734"/>
    <w:rsid w:val="009F7AAF"/>
    <w:rsid w:val="00A03261"/>
    <w:rsid w:val="00A0365D"/>
    <w:rsid w:val="00A121DA"/>
    <w:rsid w:val="00A1263C"/>
    <w:rsid w:val="00A1480B"/>
    <w:rsid w:val="00A164D5"/>
    <w:rsid w:val="00A35856"/>
    <w:rsid w:val="00A42A90"/>
    <w:rsid w:val="00A44A01"/>
    <w:rsid w:val="00A45AB9"/>
    <w:rsid w:val="00A4779A"/>
    <w:rsid w:val="00A51C2D"/>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1A1C"/>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82A5B"/>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1628"/>
    <w:rsid w:val="00C262F3"/>
    <w:rsid w:val="00C26B07"/>
    <w:rsid w:val="00C271FF"/>
    <w:rsid w:val="00C2726D"/>
    <w:rsid w:val="00C31472"/>
    <w:rsid w:val="00C35A6B"/>
    <w:rsid w:val="00C35FF0"/>
    <w:rsid w:val="00C40C7E"/>
    <w:rsid w:val="00C423BC"/>
    <w:rsid w:val="00C46BDE"/>
    <w:rsid w:val="00C471CB"/>
    <w:rsid w:val="00C473FF"/>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E1049"/>
    <w:rsid w:val="00CE1EC0"/>
    <w:rsid w:val="00CE5768"/>
    <w:rsid w:val="00CE5FDD"/>
    <w:rsid w:val="00CE6E89"/>
    <w:rsid w:val="00D00E53"/>
    <w:rsid w:val="00D0392D"/>
    <w:rsid w:val="00D078C4"/>
    <w:rsid w:val="00D131A8"/>
    <w:rsid w:val="00D13CBB"/>
    <w:rsid w:val="00D174CD"/>
    <w:rsid w:val="00D21EB1"/>
    <w:rsid w:val="00D221CD"/>
    <w:rsid w:val="00D22B34"/>
    <w:rsid w:val="00D462E3"/>
    <w:rsid w:val="00D47592"/>
    <w:rsid w:val="00D5223B"/>
    <w:rsid w:val="00D55C4C"/>
    <w:rsid w:val="00D577DB"/>
    <w:rsid w:val="00D628A4"/>
    <w:rsid w:val="00D65517"/>
    <w:rsid w:val="00D71FBC"/>
    <w:rsid w:val="00D73921"/>
    <w:rsid w:val="00D746B9"/>
    <w:rsid w:val="00D80736"/>
    <w:rsid w:val="00D8196F"/>
    <w:rsid w:val="00D82E74"/>
    <w:rsid w:val="00D83D0A"/>
    <w:rsid w:val="00D84BD0"/>
    <w:rsid w:val="00D94392"/>
    <w:rsid w:val="00D946DB"/>
    <w:rsid w:val="00DA67AB"/>
    <w:rsid w:val="00DA71B8"/>
    <w:rsid w:val="00DC1A4B"/>
    <w:rsid w:val="00DC2DC9"/>
    <w:rsid w:val="00DC3D02"/>
    <w:rsid w:val="00DC608E"/>
    <w:rsid w:val="00DD2432"/>
    <w:rsid w:val="00DE3C63"/>
    <w:rsid w:val="00DE4620"/>
    <w:rsid w:val="00DE5522"/>
    <w:rsid w:val="00DF16BF"/>
    <w:rsid w:val="00DF63D3"/>
    <w:rsid w:val="00E006D4"/>
    <w:rsid w:val="00E03E36"/>
    <w:rsid w:val="00E04BD0"/>
    <w:rsid w:val="00E05739"/>
    <w:rsid w:val="00E07EBE"/>
    <w:rsid w:val="00E1364F"/>
    <w:rsid w:val="00E20B2C"/>
    <w:rsid w:val="00E22D21"/>
    <w:rsid w:val="00E24222"/>
    <w:rsid w:val="00E2681E"/>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E0B"/>
    <w:rsid w:val="00E91D01"/>
    <w:rsid w:val="00E9484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15C8B"/>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5724"/>
    <w:rsid w:val="00F77D0B"/>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robotroom.com/SumoRul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6002</TotalTime>
  <Pages>34</Pages>
  <Words>7469</Words>
  <Characters>42575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49945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139</cp:revision>
  <cp:lastPrinted>2020-08-12T07:53:00Z</cp:lastPrinted>
  <dcterms:created xsi:type="dcterms:W3CDTF">2015-08-05T09:44:00Z</dcterms:created>
  <dcterms:modified xsi:type="dcterms:W3CDTF">2020-08-16T10:58:00Z</dcterms:modified>
</cp:coreProperties>
</file>