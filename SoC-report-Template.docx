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C8E5C"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501321FF" w14:textId="77777777" w:rsidR="00AA5767" w:rsidRDefault="000648D9"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be related to the evolutionary algorithm.</w:t>
      </w:r>
      <w:r>
        <w:rPr>
          <w:sz w:val="22"/>
          <w:szCs w:val="18"/>
          <w:lang w:eastAsia="zh-CN"/>
        </w:rPr>
        <w:t xml:space="preserve"> And this will be discussed later in the report.</w:t>
      </w:r>
    </w:p>
    <w:p w14:paraId="090C19EB" w14:textId="77777777"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wider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77777777"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a robot in the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34435B68" w:rsidR="002C122E" w:rsidRPr="002C122E" w:rsidRDefault="000648D9" w:rsidP="0093703D">
      <w:pPr>
        <w:rPr>
          <w:rFonts w:hint="eastAsia"/>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77777777"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6815BC3E" w14:textId="3748E5B7" w:rsidR="008A0F1A" w:rsidRDefault="005A1686" w:rsidP="008A0F1A">
      <w:pPr>
        <w:rPr>
          <w:sz w:val="22"/>
          <w:szCs w:val="18"/>
          <w:lang w:eastAsia="zh-CN"/>
        </w:rPr>
      </w:pPr>
      <w:r w:rsidRPr="005A1686">
        <w:rPr>
          <w:rFonts w:hint="eastAsia"/>
          <w:sz w:val="22"/>
          <w:szCs w:val="18"/>
          <w:lang w:eastAsia="zh-CN"/>
        </w:rPr>
        <w:t>T</w:t>
      </w:r>
      <w:r w:rsidRPr="005A1686">
        <w:rPr>
          <w:sz w:val="22"/>
          <w:szCs w:val="18"/>
          <w:lang w:eastAsia="zh-CN"/>
        </w:rPr>
        <w:t>his</w:t>
      </w:r>
      <w:r>
        <w:rPr>
          <w:sz w:val="22"/>
          <w:szCs w:val="18"/>
          <w:lang w:eastAsia="zh-CN"/>
        </w:rPr>
        <w:t xml:space="preserve"> </w:t>
      </w:r>
      <w:r>
        <w:rPr>
          <w:rFonts w:hint="eastAsia"/>
          <w:sz w:val="22"/>
          <w:szCs w:val="18"/>
          <w:lang w:eastAsia="zh-CN"/>
        </w:rPr>
        <w:t>pro</w:t>
      </w:r>
      <w:r>
        <w:rPr>
          <w:sz w:val="22"/>
          <w:szCs w:val="18"/>
          <w:lang w:eastAsia="zh-CN"/>
        </w:rPr>
        <w:t xml:space="preserve">ject are trying to avoid all ethical issue. All the data used in developing the software </w:t>
      </w:r>
      <w:r w:rsidR="0093703D">
        <w:rPr>
          <w:sz w:val="22"/>
          <w:szCs w:val="18"/>
          <w:lang w:eastAsia="zh-CN"/>
        </w:rPr>
        <w:t>are from the Zumo robot sensor data and the BEAST, no personal data or classify data contains in this project. All arduino library and BEAST external code that used in developing the software are open source. And these code was not credited as own work</w:t>
      </w:r>
      <w:r w:rsidR="008E6A63">
        <w:rPr>
          <w:sz w:val="22"/>
          <w:szCs w:val="18"/>
          <w:lang w:eastAsia="zh-CN"/>
        </w:rPr>
        <w:t xml:space="preserve">. These code will be </w:t>
      </w:r>
      <w:r w:rsidR="0093703D">
        <w:rPr>
          <w:sz w:val="22"/>
          <w:szCs w:val="18"/>
          <w:lang w:eastAsia="zh-CN"/>
        </w:rPr>
        <w:t>downloaded</w:t>
      </w:r>
      <w:r w:rsidR="008E6A63">
        <w:rPr>
          <w:sz w:val="22"/>
          <w:szCs w:val="18"/>
          <w:lang w:eastAsia="zh-CN"/>
        </w:rPr>
        <w:t xml:space="preserve"> and put</w:t>
      </w:r>
      <w:r w:rsidR="0093703D">
        <w:rPr>
          <w:sz w:val="22"/>
          <w:szCs w:val="18"/>
          <w:lang w:eastAsia="zh-CN"/>
        </w:rPr>
        <w:t xml:space="preserve"> in a separate folder</w:t>
      </w:r>
      <w:r w:rsidR="008E6A63">
        <w:rPr>
          <w:sz w:val="22"/>
          <w:szCs w:val="18"/>
          <w:lang w:eastAsia="zh-CN"/>
        </w:rPr>
        <w:t xml:space="preserve"> in the repositories to avoid plagiarisms.</w:t>
      </w:r>
    </w:p>
    <w:p w14:paraId="02A181D0" w14:textId="00D1784D" w:rsidR="008E6A63" w:rsidRPr="005A1686" w:rsidRDefault="008E6A63" w:rsidP="008A0F1A">
      <w:pPr>
        <w:rPr>
          <w:sz w:val="21"/>
          <w:szCs w:val="16"/>
          <w:lang w:eastAsia="zh-CN"/>
        </w:rPr>
      </w:pPr>
      <w:r>
        <w:rPr>
          <w:rFonts w:hint="eastAsia"/>
          <w:sz w:val="22"/>
          <w:szCs w:val="18"/>
          <w:lang w:eastAsia="zh-CN"/>
        </w:rPr>
        <w:t>A</w:t>
      </w:r>
      <w:r>
        <w:rPr>
          <w:sz w:val="22"/>
          <w:szCs w:val="18"/>
          <w:lang w:eastAsia="zh-CN"/>
        </w:rPr>
        <w:t xml:space="preserve">nd this project’s code and ideas should not being used in </w:t>
      </w:r>
      <w:r w:rsidR="009C0909">
        <w:rPr>
          <w:sz w:val="22"/>
          <w:szCs w:val="18"/>
          <w:lang w:eastAsia="zh-CN"/>
        </w:rPr>
        <w:t>military field or any field that could cause violence action.</w:t>
      </w:r>
    </w:p>
    <w:p w14:paraId="24E397A0" w14:textId="77777777"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37F63A27" w14:textId="77777777"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A robot is usually started by pressing a button or other ways, such as hand-clapping,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w:t>
      </w:r>
    </w:p>
    <w:p w14:paraId="7C21C221"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77777777"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7CA95917" w14:textId="77777777" w:rsidR="00056487" w:rsidRDefault="000648D9"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0648D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0648D9"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0648D9" w:rsidP="00056487">
      <w:pPr>
        <w:rPr>
          <w:sz w:val="22"/>
          <w:szCs w:val="18"/>
          <w:lang w:eastAsia="zh-CN"/>
        </w:rPr>
      </w:pPr>
      <w:r>
        <w:rPr>
          <w:sz w:val="22"/>
          <w:szCs w:val="18"/>
          <w:lang w:eastAsia="zh-CN"/>
        </w:rPr>
        <w:t>Then the author develops the fuzzy rules, which are intuitive rules that can be driven by all possible scenarios with input sensor values. For example, one of the fuzzy rules is that, if S1 and S2 detects the weak signal and S3 detects medium signal, the logical action of the robot is to control the motor to take a small turn to right. The optimized rules for detection and tracking of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0648D9"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0648D9"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0648D9"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lastRenderedPageBreak/>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w:t>
      </w:r>
      <w:r w:rsidR="00B73851">
        <w:rPr>
          <w:sz w:val="22"/>
          <w:szCs w:val="18"/>
          <w:lang w:eastAsia="zh-CN"/>
        </w:rPr>
        <w:lastRenderedPageBreak/>
        <w:t xml:space="preserve">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lastRenderedPageBreak/>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w:t>
      </w:r>
      <w:r w:rsidR="00035B68">
        <w:rPr>
          <w:sz w:val="22"/>
          <w:szCs w:val="18"/>
          <w:lang w:eastAsia="zh-CN"/>
        </w:rPr>
        <w:lastRenderedPageBreak/>
        <w:t>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3CD5302F" w14:textId="0A636F93" w:rsidR="00D94392"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33E90" w14:textId="77777777" w:rsidR="002B60E3" w:rsidRDefault="002B60E3">
      <w:pPr>
        <w:spacing w:after="0" w:line="240" w:lineRule="auto"/>
      </w:pPr>
      <w:r>
        <w:separator/>
      </w:r>
    </w:p>
  </w:endnote>
  <w:endnote w:type="continuationSeparator" w:id="0">
    <w:p w14:paraId="34D32984" w14:textId="77777777" w:rsidR="002B60E3" w:rsidRDefault="002B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92634" w14:textId="77777777" w:rsidR="002B60E3" w:rsidRDefault="002B60E3">
      <w:pPr>
        <w:spacing w:after="0" w:line="240" w:lineRule="auto"/>
      </w:pPr>
      <w:r>
        <w:separator/>
      </w:r>
    </w:p>
  </w:footnote>
  <w:footnote w:type="continuationSeparator" w:id="0">
    <w:p w14:paraId="43CEA1F0" w14:textId="77777777" w:rsidR="002B60E3" w:rsidRDefault="002B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2"/>
    <w:rsid w:val="00187689"/>
    <w:rsid w:val="0019263E"/>
    <w:rsid w:val="0019393E"/>
    <w:rsid w:val="00194312"/>
    <w:rsid w:val="001A12F1"/>
    <w:rsid w:val="001A5B93"/>
    <w:rsid w:val="001B4634"/>
    <w:rsid w:val="001B5354"/>
    <w:rsid w:val="001D7F0D"/>
    <w:rsid w:val="001E2741"/>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0E3"/>
    <w:rsid w:val="002B6E5E"/>
    <w:rsid w:val="002B71C8"/>
    <w:rsid w:val="002C122E"/>
    <w:rsid w:val="002C50C6"/>
    <w:rsid w:val="002C73E9"/>
    <w:rsid w:val="002F1B8A"/>
    <w:rsid w:val="00300114"/>
    <w:rsid w:val="003125C1"/>
    <w:rsid w:val="00322F51"/>
    <w:rsid w:val="00342DA7"/>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1686"/>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77F53"/>
    <w:rsid w:val="00681A49"/>
    <w:rsid w:val="00687AEF"/>
    <w:rsid w:val="006B2AF6"/>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4C0A"/>
    <w:rsid w:val="007537ED"/>
    <w:rsid w:val="00754A99"/>
    <w:rsid w:val="007626FB"/>
    <w:rsid w:val="00764826"/>
    <w:rsid w:val="00792B4D"/>
    <w:rsid w:val="007A3F19"/>
    <w:rsid w:val="007A7BA5"/>
    <w:rsid w:val="007B4515"/>
    <w:rsid w:val="007B5F30"/>
    <w:rsid w:val="007C2E86"/>
    <w:rsid w:val="007C772C"/>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5E75"/>
    <w:rsid w:val="00967864"/>
    <w:rsid w:val="00971505"/>
    <w:rsid w:val="009741E5"/>
    <w:rsid w:val="009761CF"/>
    <w:rsid w:val="00982844"/>
    <w:rsid w:val="00983A6E"/>
    <w:rsid w:val="00983B80"/>
    <w:rsid w:val="00985501"/>
    <w:rsid w:val="00986B95"/>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392D"/>
    <w:rsid w:val="00D078C4"/>
    <w:rsid w:val="00D13CBB"/>
    <w:rsid w:val="00D221CD"/>
    <w:rsid w:val="00D22B34"/>
    <w:rsid w:val="00D47592"/>
    <w:rsid w:val="00D5223B"/>
    <w:rsid w:val="00D55C4C"/>
    <w:rsid w:val="00D577DB"/>
    <w:rsid w:val="00D65517"/>
    <w:rsid w:val="00D71FBC"/>
    <w:rsid w:val="00D73921"/>
    <w:rsid w:val="00D746B9"/>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B0CF9"/>
    <w:rsid w:val="00EB4561"/>
    <w:rsid w:val="00EB750A"/>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obotroom.com/SumoRu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4359</TotalTime>
  <Pages>25</Pages>
  <Words>5162</Words>
  <Characters>29428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89</cp:revision>
  <cp:lastPrinted>2020-08-12T07:53:00Z</cp:lastPrinted>
  <dcterms:created xsi:type="dcterms:W3CDTF">2015-08-05T09:44:00Z</dcterms:created>
  <dcterms:modified xsi:type="dcterms:W3CDTF">2020-08-13T09:13:00Z</dcterms:modified>
</cp:coreProperties>
</file>